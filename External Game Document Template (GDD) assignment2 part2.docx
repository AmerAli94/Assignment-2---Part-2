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AA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14:paraId="08B812A9" w14:textId="4D7AFFF2" w:rsidR="003E1D56" w:rsidRDefault="00BE40EF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AA Games</w:t>
                    </w:r>
                  </w:p>
                </w:tc>
              </w:sdtContent>
            </w:sdt>
          </w:tr>
          <w:tr w:rsidR="003E1D56" w14:paraId="08B812AC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08B812AB" w14:textId="05E55220" w:rsidR="003E1D56" w:rsidRDefault="00BE40EF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GAME2014-F2021-Ass</w:t>
                    </w:r>
                    <w:r w:rsidR="005F6EB2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i</w:t>
                    </w: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gnment</w:t>
                    </w:r>
                    <w:r w:rsidR="00B55C68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2-Part2</w:t>
                    </w:r>
                  </w:p>
                </w:tc>
              </w:sdtContent>
            </w:sdt>
          </w:tr>
          <w:tr w:rsidR="003E1D56" w14:paraId="08B812AE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08B812AD" w14:textId="6D854965" w:rsidR="003E1D56" w:rsidRPr="003E1D56" w:rsidRDefault="008D336F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proofErr w:type="spellStart"/>
                    <w:r w:rsidR="00606688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Jinxx</w:t>
                    </w:r>
                    <w:proofErr w:type="spellEnd"/>
                  </w:sdtContent>
                </w:sdt>
              </w:p>
            </w:tc>
          </w:tr>
          <w:tr w:rsidR="003E1D56" w14:paraId="08B812BE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AF" w14:textId="77777777" w:rsidR="003E1D56" w:rsidRDefault="003E1D56">
                <w:pPr>
                  <w:pStyle w:val="NoSpacing"/>
                  <w:jc w:val="center"/>
                </w:pPr>
              </w:p>
              <w:p w14:paraId="08B812B0" w14:textId="77777777" w:rsidR="003E1D56" w:rsidRDefault="003E1D56">
                <w:pPr>
                  <w:pStyle w:val="NoSpacing"/>
                  <w:jc w:val="center"/>
                </w:pPr>
              </w:p>
              <w:p w14:paraId="08B812B1" w14:textId="77777777" w:rsidR="003E1D56" w:rsidRDefault="003E1D56">
                <w:pPr>
                  <w:pStyle w:val="NoSpacing"/>
                  <w:jc w:val="center"/>
                </w:pPr>
              </w:p>
              <w:p w14:paraId="08B812B2" w14:textId="77777777" w:rsidR="003E1D56" w:rsidRDefault="003E1D56">
                <w:pPr>
                  <w:pStyle w:val="NoSpacing"/>
                  <w:jc w:val="center"/>
                </w:pPr>
              </w:p>
              <w:p w14:paraId="08B812B3" w14:textId="77777777" w:rsidR="003E1D56" w:rsidRDefault="003E1D56">
                <w:pPr>
                  <w:pStyle w:val="NoSpacing"/>
                  <w:jc w:val="center"/>
                </w:pPr>
              </w:p>
              <w:p w14:paraId="08B812B4" w14:textId="77777777" w:rsidR="003E1D56" w:rsidRDefault="003E1D56">
                <w:pPr>
                  <w:pStyle w:val="NoSpacing"/>
                  <w:jc w:val="center"/>
                </w:pPr>
              </w:p>
              <w:p w14:paraId="08B812B5" w14:textId="77777777" w:rsidR="003E1D56" w:rsidRDefault="003E1D56">
                <w:pPr>
                  <w:pStyle w:val="NoSpacing"/>
                  <w:jc w:val="center"/>
                </w:pPr>
              </w:p>
              <w:p w14:paraId="08B812B6" w14:textId="77777777" w:rsidR="003E1D56" w:rsidRDefault="003E1D56">
                <w:pPr>
                  <w:pStyle w:val="NoSpacing"/>
                  <w:jc w:val="center"/>
                </w:pPr>
              </w:p>
              <w:p w14:paraId="08B812B7" w14:textId="77777777"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#XX</w:t>
                </w:r>
              </w:p>
              <w:p w14:paraId="08B812B8" w14:textId="77777777" w:rsidR="003E1D56" w:rsidRDefault="003E1D56">
                <w:pPr>
                  <w:pStyle w:val="NoSpacing"/>
                  <w:jc w:val="center"/>
                </w:pPr>
              </w:p>
              <w:p w14:paraId="08B812B9" w14:textId="12FF724A"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</w:t>
                </w:r>
                <w:r w:rsidR="0060518D">
                  <w:t>2</w:t>
                </w:r>
                <w:r w:rsidR="009C79DD">
                  <w:t>1</w:t>
                </w:r>
                <w:r>
                  <w:t xml:space="preserve"> by XX Games.</w:t>
                </w:r>
              </w:p>
              <w:p w14:paraId="08B812BA" w14:textId="77777777"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08B812BB" w14:textId="77777777" w:rsidR="003E1D56" w:rsidRDefault="003E1D56">
                <w:pPr>
                  <w:pStyle w:val="NoSpacing"/>
                  <w:jc w:val="center"/>
                </w:pPr>
              </w:p>
              <w:p w14:paraId="08B812BC" w14:textId="77777777" w:rsidR="003E1D56" w:rsidRDefault="003E1D56">
                <w:pPr>
                  <w:pStyle w:val="NoSpacing"/>
                  <w:jc w:val="center"/>
                </w:pPr>
              </w:p>
              <w:p w14:paraId="08B812BD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14:paraId="08B812C0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08B812BF" w14:textId="4A5FB9DD" w:rsidR="003E1D56" w:rsidRPr="003E1D56" w:rsidRDefault="00021BBC" w:rsidP="00021BBC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[</w:t>
                    </w:r>
                    <w:r w:rsidR="00BE40EF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Amer Ali Mohammed</w:t>
                    </w: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]</w:t>
                    </w:r>
                  </w:p>
                </w:tc>
              </w:sdtContent>
            </w:sdt>
          </w:tr>
          <w:tr w:rsidR="003E1D56" w14:paraId="08B812C2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8B812C1" w14:textId="77777777"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08B812C3" w14:textId="77777777" w:rsidR="003E1D56" w:rsidRDefault="003E1D56"/>
        <w:p w14:paraId="08B812C4" w14:textId="77777777" w:rsidR="003E1D56" w:rsidRDefault="00021BBC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B8131E" wp14:editId="08B8131F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13335" t="8890" r="5080" b="1016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B81331" w14:textId="482193AE" w:rsidR="003E1D56" w:rsidRPr="003E1D56" w:rsidRDefault="00CE70CC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</w:rPr>
                                  <w:drawing>
                                    <wp:inline distT="0" distB="0" distL="0" distR="0" wp14:anchorId="1AE8DEE1" wp14:editId="3D262BD1">
                                      <wp:extent cx="1209675" cy="914400"/>
                                      <wp:effectExtent l="0" t="0" r="9525" b="0"/>
                                      <wp:docPr id="23" name="Picture 2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32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209675" cy="9144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8B8131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">
                    <v:textbox>
                      <w:txbxContent>
                        <w:p w14:paraId="08B81331" w14:textId="482193AE" w:rsidR="003E1D56" w:rsidRPr="003E1D56" w:rsidRDefault="00CE70CC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b/>
                              <w:noProof/>
                              <w:sz w:val="28"/>
                              <w:szCs w:val="28"/>
                            </w:rPr>
                            <w:drawing>
                              <wp:inline distT="0" distB="0" distL="0" distR="0" wp14:anchorId="1AE8DEE1" wp14:editId="3D262BD1">
                                <wp:extent cx="1209675" cy="914400"/>
                                <wp:effectExtent l="0" t="0" r="9525" b="0"/>
                                <wp:docPr id="23" name="Picture 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3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209675" cy="914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3E1D56" w14:paraId="08B812C6" w14:textId="77777777">
            <w:tc>
              <w:tcPr>
                <w:tcW w:w="5000" w:type="pct"/>
              </w:tcPr>
              <w:p w14:paraId="08B812C5" w14:textId="5319821A" w:rsidR="003E1D56" w:rsidRPr="003E1D56" w:rsidRDefault="00122522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December</w:t>
                </w:r>
                <w:r w:rsidR="00041C8A">
                  <w:rPr>
                    <w:sz w:val="24"/>
                    <w:szCs w:val="24"/>
                  </w:rPr>
                  <w:t xml:space="preserve"> </w:t>
                </w:r>
                <w:r>
                  <w:rPr>
                    <w:sz w:val="24"/>
                    <w:szCs w:val="24"/>
                  </w:rPr>
                  <w:t>12</w:t>
                </w:r>
                <w:r w:rsidR="00021BBC" w:rsidRPr="00021BBC">
                  <w:rPr>
                    <w:sz w:val="24"/>
                    <w:szCs w:val="24"/>
                    <w:vertAlign w:val="superscript"/>
                  </w:rPr>
                  <w:t>th</w:t>
                </w:r>
                <w:r w:rsidR="00021BBC">
                  <w:rPr>
                    <w:sz w:val="24"/>
                    <w:szCs w:val="24"/>
                  </w:rPr>
                  <w:t xml:space="preserve"> 20</w:t>
                </w:r>
                <w:r w:rsidR="0060518D">
                  <w:rPr>
                    <w:sz w:val="24"/>
                    <w:szCs w:val="24"/>
                  </w:rPr>
                  <w:t>2</w:t>
                </w:r>
                <w:r w:rsidR="009C79DD">
                  <w:rPr>
                    <w:sz w:val="24"/>
                    <w:szCs w:val="24"/>
                  </w:rPr>
                  <w:t>1</w:t>
                </w:r>
              </w:p>
            </w:tc>
          </w:tr>
        </w:tbl>
        <w:p w14:paraId="08B812C7" w14:textId="77777777" w:rsidR="003E1D56" w:rsidRDefault="003E1D56"/>
        <w:p w14:paraId="08B812C8" w14:textId="77777777" w:rsidR="003E1D56" w:rsidRDefault="003E1D56">
          <w:r>
            <w:br w:type="page"/>
          </w:r>
        </w:p>
      </w:sdtContent>
    </w:sdt>
    <w:p w14:paraId="08B812C9" w14:textId="77777777"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14:paraId="08B812CA" w14:textId="77777777" w:rsidR="009A4D42" w:rsidRP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tbl>
      <w:tblPr>
        <w:tblStyle w:val="TableGrid"/>
        <w:tblW w:w="9681" w:type="dxa"/>
        <w:tblLook w:val="04A0" w:firstRow="1" w:lastRow="0" w:firstColumn="1" w:lastColumn="0" w:noHBand="0" w:noVBand="1"/>
      </w:tblPr>
      <w:tblGrid>
        <w:gridCol w:w="3227"/>
        <w:gridCol w:w="3227"/>
        <w:gridCol w:w="3227"/>
      </w:tblGrid>
      <w:tr w:rsidR="005F6EB2" w14:paraId="32563FDF" w14:textId="77777777" w:rsidTr="005F6EB2">
        <w:trPr>
          <w:trHeight w:val="306"/>
        </w:trPr>
        <w:tc>
          <w:tcPr>
            <w:tcW w:w="3227" w:type="dxa"/>
          </w:tcPr>
          <w:p w14:paraId="499EC6A8" w14:textId="494AFE7E" w:rsidR="005F6EB2" w:rsidRDefault="005F6EB2" w:rsidP="00BF7908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SL NO</w:t>
            </w:r>
          </w:p>
        </w:tc>
        <w:tc>
          <w:tcPr>
            <w:tcW w:w="3227" w:type="dxa"/>
          </w:tcPr>
          <w:p w14:paraId="6B38020E" w14:textId="3C0249C1" w:rsidR="005F6EB2" w:rsidRDefault="005F6EB2" w:rsidP="00BF7908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Content</w:t>
            </w:r>
          </w:p>
        </w:tc>
        <w:tc>
          <w:tcPr>
            <w:tcW w:w="3227" w:type="dxa"/>
          </w:tcPr>
          <w:p w14:paraId="5EB3C9EC" w14:textId="3C2B729A" w:rsidR="005F6EB2" w:rsidRDefault="005F6EB2" w:rsidP="00BF7908">
            <w:pPr>
              <w:rPr>
                <w:b/>
                <w:sz w:val="24"/>
                <w:szCs w:val="24"/>
                <w:u w:val="single"/>
              </w:rPr>
            </w:pPr>
            <w:r>
              <w:rPr>
                <w:b/>
                <w:sz w:val="24"/>
                <w:szCs w:val="24"/>
                <w:u w:val="single"/>
              </w:rPr>
              <w:t>PG.NO</w:t>
            </w:r>
          </w:p>
        </w:tc>
      </w:tr>
      <w:tr w:rsidR="005F6EB2" w14:paraId="329FEBF2" w14:textId="77777777" w:rsidTr="005F6EB2">
        <w:trPr>
          <w:trHeight w:val="306"/>
        </w:trPr>
        <w:tc>
          <w:tcPr>
            <w:tcW w:w="3227" w:type="dxa"/>
          </w:tcPr>
          <w:p w14:paraId="31DD1F63" w14:textId="3AAB4369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1.</w:t>
            </w:r>
          </w:p>
        </w:tc>
        <w:tc>
          <w:tcPr>
            <w:tcW w:w="3227" w:type="dxa"/>
          </w:tcPr>
          <w:p w14:paraId="0B09D67C" w14:textId="67B65589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Version History</w:t>
            </w:r>
          </w:p>
        </w:tc>
        <w:tc>
          <w:tcPr>
            <w:tcW w:w="3227" w:type="dxa"/>
          </w:tcPr>
          <w:p w14:paraId="13760B65" w14:textId="58FC45E7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3</w:t>
            </w:r>
          </w:p>
        </w:tc>
      </w:tr>
      <w:tr w:rsidR="005F6EB2" w14:paraId="657563FA" w14:textId="77777777" w:rsidTr="005F6EB2">
        <w:trPr>
          <w:trHeight w:val="322"/>
        </w:trPr>
        <w:tc>
          <w:tcPr>
            <w:tcW w:w="3227" w:type="dxa"/>
          </w:tcPr>
          <w:p w14:paraId="3C2B7CFA" w14:textId="2390388D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2.</w:t>
            </w:r>
          </w:p>
        </w:tc>
        <w:tc>
          <w:tcPr>
            <w:tcW w:w="3227" w:type="dxa"/>
          </w:tcPr>
          <w:p w14:paraId="6B666965" w14:textId="6D09260E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Game Overview</w:t>
            </w:r>
          </w:p>
        </w:tc>
        <w:tc>
          <w:tcPr>
            <w:tcW w:w="3227" w:type="dxa"/>
          </w:tcPr>
          <w:p w14:paraId="52E63B15" w14:textId="1305D1F0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4</w:t>
            </w:r>
          </w:p>
        </w:tc>
      </w:tr>
      <w:tr w:rsidR="005F6EB2" w14:paraId="5FAFFF01" w14:textId="77777777" w:rsidTr="005F6EB2">
        <w:trPr>
          <w:trHeight w:val="306"/>
        </w:trPr>
        <w:tc>
          <w:tcPr>
            <w:tcW w:w="3227" w:type="dxa"/>
          </w:tcPr>
          <w:p w14:paraId="6389555F" w14:textId="2A0D310A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3.</w:t>
            </w:r>
          </w:p>
        </w:tc>
        <w:tc>
          <w:tcPr>
            <w:tcW w:w="3227" w:type="dxa"/>
          </w:tcPr>
          <w:p w14:paraId="269CF867" w14:textId="0C190C9A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Game Play Mechanics</w:t>
            </w:r>
          </w:p>
        </w:tc>
        <w:tc>
          <w:tcPr>
            <w:tcW w:w="3227" w:type="dxa"/>
          </w:tcPr>
          <w:p w14:paraId="6EF2478E" w14:textId="38053003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4</w:t>
            </w:r>
          </w:p>
        </w:tc>
      </w:tr>
      <w:tr w:rsidR="005F6EB2" w14:paraId="7256E223" w14:textId="77777777" w:rsidTr="005F6EB2">
        <w:trPr>
          <w:trHeight w:val="306"/>
        </w:trPr>
        <w:tc>
          <w:tcPr>
            <w:tcW w:w="3227" w:type="dxa"/>
          </w:tcPr>
          <w:p w14:paraId="7DD6C345" w14:textId="60E8A391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4.</w:t>
            </w:r>
          </w:p>
        </w:tc>
        <w:tc>
          <w:tcPr>
            <w:tcW w:w="3227" w:type="dxa"/>
          </w:tcPr>
          <w:p w14:paraId="330E1C36" w14:textId="0DD557BF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Camera</w:t>
            </w:r>
          </w:p>
        </w:tc>
        <w:tc>
          <w:tcPr>
            <w:tcW w:w="3227" w:type="dxa"/>
          </w:tcPr>
          <w:p w14:paraId="3F5D1E0E" w14:textId="4D9D83AF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4</w:t>
            </w:r>
          </w:p>
        </w:tc>
      </w:tr>
      <w:tr w:rsidR="005F6EB2" w14:paraId="5430A776" w14:textId="77777777" w:rsidTr="005F6EB2">
        <w:trPr>
          <w:trHeight w:val="306"/>
        </w:trPr>
        <w:tc>
          <w:tcPr>
            <w:tcW w:w="3227" w:type="dxa"/>
          </w:tcPr>
          <w:p w14:paraId="0A2E5DDE" w14:textId="1019D0ED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5.</w:t>
            </w:r>
          </w:p>
        </w:tc>
        <w:tc>
          <w:tcPr>
            <w:tcW w:w="3227" w:type="dxa"/>
          </w:tcPr>
          <w:p w14:paraId="2FD3B895" w14:textId="675BF39C" w:rsidR="005F6EB2" w:rsidRPr="005F6EB2" w:rsidRDefault="005F6EB2" w:rsidP="00BF7908">
            <w:pPr>
              <w:rPr>
                <w:bCs/>
                <w:sz w:val="24"/>
                <w:szCs w:val="24"/>
              </w:rPr>
            </w:pPr>
            <w:r w:rsidRPr="005F6EB2">
              <w:rPr>
                <w:bCs/>
                <w:sz w:val="24"/>
                <w:szCs w:val="24"/>
              </w:rPr>
              <w:t>Controls</w:t>
            </w:r>
          </w:p>
        </w:tc>
        <w:tc>
          <w:tcPr>
            <w:tcW w:w="3227" w:type="dxa"/>
          </w:tcPr>
          <w:p w14:paraId="685D090A" w14:textId="19B86A6A" w:rsidR="005F6EB2" w:rsidRPr="005F6EB2" w:rsidRDefault="00A57319" w:rsidP="00BF7908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5</w:t>
            </w:r>
          </w:p>
        </w:tc>
      </w:tr>
      <w:tr w:rsidR="005F6EB2" w14:paraId="6ACD52C3" w14:textId="77777777" w:rsidTr="005F6EB2">
        <w:trPr>
          <w:trHeight w:val="306"/>
        </w:trPr>
        <w:tc>
          <w:tcPr>
            <w:tcW w:w="3227" w:type="dxa"/>
          </w:tcPr>
          <w:p w14:paraId="69954A1C" w14:textId="06B3836E" w:rsidR="005F6EB2" w:rsidRDefault="005F6EB2" w:rsidP="005F6EB2">
            <w:r>
              <w:t>6.</w:t>
            </w:r>
          </w:p>
        </w:tc>
        <w:tc>
          <w:tcPr>
            <w:tcW w:w="3227" w:type="dxa"/>
          </w:tcPr>
          <w:p w14:paraId="1F48F1C2" w14:textId="498D3523" w:rsidR="005F6EB2" w:rsidRDefault="005F6EB2" w:rsidP="005F6EB2">
            <w:r>
              <w:t>Saving and loading</w:t>
            </w:r>
          </w:p>
        </w:tc>
        <w:tc>
          <w:tcPr>
            <w:tcW w:w="3227" w:type="dxa"/>
          </w:tcPr>
          <w:p w14:paraId="4C6F744C" w14:textId="24AE02F5" w:rsidR="005F6EB2" w:rsidRDefault="00A57319" w:rsidP="005F6EB2">
            <w:r>
              <w:t>5</w:t>
            </w:r>
          </w:p>
        </w:tc>
      </w:tr>
      <w:tr w:rsidR="005F6EB2" w14:paraId="6D7E120A" w14:textId="77777777" w:rsidTr="005F6EB2">
        <w:trPr>
          <w:trHeight w:val="306"/>
        </w:trPr>
        <w:tc>
          <w:tcPr>
            <w:tcW w:w="3227" w:type="dxa"/>
          </w:tcPr>
          <w:p w14:paraId="61ECE3CC" w14:textId="7422CCA6" w:rsidR="005F6EB2" w:rsidRDefault="005F6EB2" w:rsidP="005F6EB2">
            <w:r>
              <w:t>7.</w:t>
            </w:r>
          </w:p>
        </w:tc>
        <w:tc>
          <w:tcPr>
            <w:tcW w:w="3227" w:type="dxa"/>
          </w:tcPr>
          <w:p w14:paraId="57EBE4BF" w14:textId="6537B8B1" w:rsidR="005F6EB2" w:rsidRDefault="005F6EB2" w:rsidP="005F6EB2">
            <w:r>
              <w:t>Interface Sketch</w:t>
            </w:r>
          </w:p>
        </w:tc>
        <w:tc>
          <w:tcPr>
            <w:tcW w:w="3227" w:type="dxa"/>
          </w:tcPr>
          <w:p w14:paraId="0FB352D9" w14:textId="25B53CCA" w:rsidR="005F6EB2" w:rsidRDefault="005F6EB2" w:rsidP="005F6EB2">
            <w:r>
              <w:t>5</w:t>
            </w:r>
          </w:p>
        </w:tc>
      </w:tr>
      <w:tr w:rsidR="005F6EB2" w14:paraId="513A66DF" w14:textId="77777777" w:rsidTr="005F6EB2">
        <w:trPr>
          <w:trHeight w:val="306"/>
        </w:trPr>
        <w:tc>
          <w:tcPr>
            <w:tcW w:w="3227" w:type="dxa"/>
          </w:tcPr>
          <w:p w14:paraId="7DA7E763" w14:textId="2B3BF71C" w:rsidR="005F6EB2" w:rsidRDefault="005F6EB2" w:rsidP="005F6EB2">
            <w:r>
              <w:t>8.</w:t>
            </w:r>
          </w:p>
        </w:tc>
        <w:tc>
          <w:tcPr>
            <w:tcW w:w="3227" w:type="dxa"/>
          </w:tcPr>
          <w:p w14:paraId="2D64AAFD" w14:textId="5806C748" w:rsidR="005F6EB2" w:rsidRDefault="005F6EB2" w:rsidP="005F6EB2">
            <w:r>
              <w:t>Menu &amp; Screen Descriptions</w:t>
            </w:r>
          </w:p>
        </w:tc>
        <w:tc>
          <w:tcPr>
            <w:tcW w:w="3227" w:type="dxa"/>
          </w:tcPr>
          <w:p w14:paraId="0A0086A7" w14:textId="1717F5AB" w:rsidR="005F6EB2" w:rsidRDefault="005F6EB2" w:rsidP="005F6EB2">
            <w:r>
              <w:t>6</w:t>
            </w:r>
          </w:p>
        </w:tc>
      </w:tr>
      <w:tr w:rsidR="005F6EB2" w14:paraId="0D53A7C0" w14:textId="77777777" w:rsidTr="005F6EB2">
        <w:trPr>
          <w:trHeight w:val="306"/>
        </w:trPr>
        <w:tc>
          <w:tcPr>
            <w:tcW w:w="3227" w:type="dxa"/>
          </w:tcPr>
          <w:p w14:paraId="0F5BEAA3" w14:textId="76FB20D4" w:rsidR="005F6EB2" w:rsidRDefault="005F6EB2" w:rsidP="005F6EB2">
            <w:r>
              <w:t>9.</w:t>
            </w:r>
          </w:p>
        </w:tc>
        <w:tc>
          <w:tcPr>
            <w:tcW w:w="3227" w:type="dxa"/>
          </w:tcPr>
          <w:p w14:paraId="544519D9" w14:textId="5E924FF9" w:rsidR="005F6EB2" w:rsidRDefault="005F6EB2" w:rsidP="005F6EB2">
            <w:r>
              <w:t>Game World</w:t>
            </w:r>
          </w:p>
        </w:tc>
        <w:tc>
          <w:tcPr>
            <w:tcW w:w="3227" w:type="dxa"/>
          </w:tcPr>
          <w:p w14:paraId="79FD813B" w14:textId="696747DC" w:rsidR="005F6EB2" w:rsidRDefault="00B11707" w:rsidP="005F6EB2">
            <w:r>
              <w:t>10</w:t>
            </w:r>
          </w:p>
        </w:tc>
      </w:tr>
      <w:tr w:rsidR="005F6EB2" w14:paraId="42E52D5C" w14:textId="77777777" w:rsidTr="005F6EB2">
        <w:trPr>
          <w:trHeight w:val="306"/>
        </w:trPr>
        <w:tc>
          <w:tcPr>
            <w:tcW w:w="3227" w:type="dxa"/>
          </w:tcPr>
          <w:p w14:paraId="6C73F995" w14:textId="0030B703" w:rsidR="005F6EB2" w:rsidRDefault="005F6EB2" w:rsidP="005F6EB2">
            <w:r>
              <w:t>10.</w:t>
            </w:r>
          </w:p>
        </w:tc>
        <w:tc>
          <w:tcPr>
            <w:tcW w:w="3227" w:type="dxa"/>
          </w:tcPr>
          <w:p w14:paraId="383AA73D" w14:textId="6B00CEA2" w:rsidR="005F6EB2" w:rsidRDefault="005F6EB2" w:rsidP="005F6EB2">
            <w:r>
              <w:t>Levels</w:t>
            </w:r>
          </w:p>
        </w:tc>
        <w:tc>
          <w:tcPr>
            <w:tcW w:w="3227" w:type="dxa"/>
          </w:tcPr>
          <w:p w14:paraId="3D2EAE65" w14:textId="36BA6DE1" w:rsidR="005F6EB2" w:rsidRDefault="00B11707" w:rsidP="005F6EB2">
            <w:r>
              <w:t>10</w:t>
            </w:r>
          </w:p>
        </w:tc>
      </w:tr>
      <w:tr w:rsidR="005F6EB2" w14:paraId="621BBA68" w14:textId="77777777" w:rsidTr="005F6EB2">
        <w:trPr>
          <w:trHeight w:val="306"/>
        </w:trPr>
        <w:tc>
          <w:tcPr>
            <w:tcW w:w="3227" w:type="dxa"/>
          </w:tcPr>
          <w:p w14:paraId="006D3B46" w14:textId="6B06F42E" w:rsidR="005F6EB2" w:rsidRDefault="005F6EB2" w:rsidP="005F6EB2">
            <w:r>
              <w:t>11.</w:t>
            </w:r>
          </w:p>
        </w:tc>
        <w:tc>
          <w:tcPr>
            <w:tcW w:w="3227" w:type="dxa"/>
          </w:tcPr>
          <w:p w14:paraId="7987945D" w14:textId="17824D41" w:rsidR="005F6EB2" w:rsidRDefault="00244A60" w:rsidP="005F6EB2">
            <w:r>
              <w:t>Game Progression</w:t>
            </w:r>
          </w:p>
        </w:tc>
        <w:tc>
          <w:tcPr>
            <w:tcW w:w="3227" w:type="dxa"/>
          </w:tcPr>
          <w:p w14:paraId="6153ACDE" w14:textId="6F3ABA79" w:rsidR="005F6EB2" w:rsidRDefault="00B11707" w:rsidP="005F6EB2">
            <w:r>
              <w:t>10</w:t>
            </w:r>
          </w:p>
        </w:tc>
      </w:tr>
      <w:tr w:rsidR="005F6EB2" w14:paraId="0B553834" w14:textId="77777777" w:rsidTr="005F6EB2">
        <w:trPr>
          <w:trHeight w:val="306"/>
        </w:trPr>
        <w:tc>
          <w:tcPr>
            <w:tcW w:w="3227" w:type="dxa"/>
          </w:tcPr>
          <w:p w14:paraId="21CC1D18" w14:textId="092C6468" w:rsidR="005F6EB2" w:rsidRDefault="00244A60" w:rsidP="005F6EB2">
            <w:r>
              <w:t>12.</w:t>
            </w:r>
          </w:p>
        </w:tc>
        <w:tc>
          <w:tcPr>
            <w:tcW w:w="3227" w:type="dxa"/>
          </w:tcPr>
          <w:p w14:paraId="2E84DCB0" w14:textId="57A9371A" w:rsidR="005F6EB2" w:rsidRDefault="00244A60" w:rsidP="00244A60">
            <w:r>
              <w:t>Characters</w:t>
            </w:r>
          </w:p>
        </w:tc>
        <w:tc>
          <w:tcPr>
            <w:tcW w:w="3227" w:type="dxa"/>
          </w:tcPr>
          <w:p w14:paraId="3A1323E7" w14:textId="2D47E1C9" w:rsidR="005F6EB2" w:rsidRDefault="00B11707" w:rsidP="00244A60">
            <w:r>
              <w:t>11</w:t>
            </w:r>
          </w:p>
        </w:tc>
      </w:tr>
      <w:tr w:rsidR="00244A60" w14:paraId="2A98B210" w14:textId="77777777" w:rsidTr="005F6EB2">
        <w:trPr>
          <w:trHeight w:val="306"/>
        </w:trPr>
        <w:tc>
          <w:tcPr>
            <w:tcW w:w="3227" w:type="dxa"/>
          </w:tcPr>
          <w:p w14:paraId="7168EBA5" w14:textId="13BC179E" w:rsidR="00244A60" w:rsidRDefault="00244A60" w:rsidP="005F6EB2">
            <w:r>
              <w:t>13.</w:t>
            </w:r>
          </w:p>
        </w:tc>
        <w:tc>
          <w:tcPr>
            <w:tcW w:w="3227" w:type="dxa"/>
          </w:tcPr>
          <w:p w14:paraId="612510D3" w14:textId="2E2979ED" w:rsidR="00244A60" w:rsidRDefault="00244A60" w:rsidP="00244A60">
            <w:r>
              <w:t>Non-Player Characters</w:t>
            </w:r>
          </w:p>
        </w:tc>
        <w:tc>
          <w:tcPr>
            <w:tcW w:w="3227" w:type="dxa"/>
          </w:tcPr>
          <w:p w14:paraId="66036077" w14:textId="61F60181" w:rsidR="00244A60" w:rsidRDefault="00B11707" w:rsidP="00244A60">
            <w:r>
              <w:t>11</w:t>
            </w:r>
          </w:p>
        </w:tc>
      </w:tr>
      <w:tr w:rsidR="00244A60" w14:paraId="4535CAD8" w14:textId="77777777" w:rsidTr="005F6EB2">
        <w:trPr>
          <w:trHeight w:val="306"/>
        </w:trPr>
        <w:tc>
          <w:tcPr>
            <w:tcW w:w="3227" w:type="dxa"/>
          </w:tcPr>
          <w:p w14:paraId="7B1A3BB6" w14:textId="27DADBCA" w:rsidR="00244A60" w:rsidRDefault="00244A60" w:rsidP="00244A60">
            <w:r>
              <w:t>14.</w:t>
            </w:r>
          </w:p>
        </w:tc>
        <w:tc>
          <w:tcPr>
            <w:tcW w:w="3227" w:type="dxa"/>
          </w:tcPr>
          <w:p w14:paraId="3871ADFA" w14:textId="2696B7D0" w:rsidR="00244A60" w:rsidRDefault="00244A60" w:rsidP="00244A60">
            <w:r>
              <w:t>Enemies</w:t>
            </w:r>
          </w:p>
        </w:tc>
        <w:tc>
          <w:tcPr>
            <w:tcW w:w="3227" w:type="dxa"/>
          </w:tcPr>
          <w:p w14:paraId="7C2C2935" w14:textId="39FE96B1" w:rsidR="00244A60" w:rsidRDefault="00B11707" w:rsidP="00244A60">
            <w:r>
              <w:t>11</w:t>
            </w:r>
          </w:p>
        </w:tc>
      </w:tr>
      <w:tr w:rsidR="00244A60" w14:paraId="1B1DE705" w14:textId="77777777" w:rsidTr="005F6EB2">
        <w:trPr>
          <w:trHeight w:val="306"/>
        </w:trPr>
        <w:tc>
          <w:tcPr>
            <w:tcW w:w="3227" w:type="dxa"/>
          </w:tcPr>
          <w:p w14:paraId="484F1119" w14:textId="46445127" w:rsidR="00244A60" w:rsidRDefault="00244A60" w:rsidP="00244A60">
            <w:r>
              <w:t>15.</w:t>
            </w:r>
          </w:p>
        </w:tc>
        <w:tc>
          <w:tcPr>
            <w:tcW w:w="3227" w:type="dxa"/>
          </w:tcPr>
          <w:p w14:paraId="1C4FC8C5" w14:textId="5880F3D1" w:rsidR="00244A60" w:rsidRDefault="00244A60" w:rsidP="00244A60">
            <w:r>
              <w:t>Weapons</w:t>
            </w:r>
          </w:p>
        </w:tc>
        <w:tc>
          <w:tcPr>
            <w:tcW w:w="3227" w:type="dxa"/>
          </w:tcPr>
          <w:p w14:paraId="3BD5FB7E" w14:textId="39F2F1AB" w:rsidR="00244A60" w:rsidRDefault="00B11707" w:rsidP="00244A60">
            <w:r>
              <w:t>11</w:t>
            </w:r>
          </w:p>
        </w:tc>
      </w:tr>
      <w:tr w:rsidR="00244A60" w14:paraId="2F5A72FA" w14:textId="77777777" w:rsidTr="005F6EB2">
        <w:trPr>
          <w:trHeight w:val="306"/>
        </w:trPr>
        <w:tc>
          <w:tcPr>
            <w:tcW w:w="3227" w:type="dxa"/>
          </w:tcPr>
          <w:p w14:paraId="691DA229" w14:textId="3E50C6C1" w:rsidR="00244A60" w:rsidRDefault="00244A60" w:rsidP="00244A60">
            <w:r>
              <w:t>16.</w:t>
            </w:r>
          </w:p>
        </w:tc>
        <w:tc>
          <w:tcPr>
            <w:tcW w:w="3227" w:type="dxa"/>
          </w:tcPr>
          <w:p w14:paraId="30E2E8D8" w14:textId="51B3F286" w:rsidR="00244A60" w:rsidRDefault="00244A60" w:rsidP="00244A60">
            <w:r>
              <w:t>Items</w:t>
            </w:r>
          </w:p>
        </w:tc>
        <w:tc>
          <w:tcPr>
            <w:tcW w:w="3227" w:type="dxa"/>
          </w:tcPr>
          <w:p w14:paraId="0C0B7A2B" w14:textId="435EAC81" w:rsidR="00244A60" w:rsidRDefault="00B11707" w:rsidP="00244A60">
            <w:r>
              <w:t>11</w:t>
            </w:r>
          </w:p>
        </w:tc>
      </w:tr>
      <w:tr w:rsidR="00244A60" w14:paraId="178AD2E4" w14:textId="77777777" w:rsidTr="005F6EB2">
        <w:trPr>
          <w:trHeight w:val="306"/>
        </w:trPr>
        <w:tc>
          <w:tcPr>
            <w:tcW w:w="3227" w:type="dxa"/>
          </w:tcPr>
          <w:p w14:paraId="0A2C53E4" w14:textId="09770A7A" w:rsidR="00244A60" w:rsidRDefault="00244A60" w:rsidP="00244A60">
            <w:r>
              <w:t>17.</w:t>
            </w:r>
          </w:p>
        </w:tc>
        <w:tc>
          <w:tcPr>
            <w:tcW w:w="3227" w:type="dxa"/>
          </w:tcPr>
          <w:p w14:paraId="619B132A" w14:textId="4025C162" w:rsidR="00244A60" w:rsidRDefault="00244A60" w:rsidP="00244A60">
            <w:r>
              <w:t>Abilities</w:t>
            </w:r>
          </w:p>
        </w:tc>
        <w:tc>
          <w:tcPr>
            <w:tcW w:w="3227" w:type="dxa"/>
          </w:tcPr>
          <w:p w14:paraId="153B1B16" w14:textId="45E85795" w:rsidR="00244A60" w:rsidRDefault="00B11707" w:rsidP="00244A60">
            <w:r>
              <w:t>11</w:t>
            </w:r>
          </w:p>
        </w:tc>
      </w:tr>
      <w:tr w:rsidR="00244A60" w14:paraId="5EA6FFB6" w14:textId="77777777" w:rsidTr="005F6EB2">
        <w:trPr>
          <w:trHeight w:val="306"/>
        </w:trPr>
        <w:tc>
          <w:tcPr>
            <w:tcW w:w="3227" w:type="dxa"/>
          </w:tcPr>
          <w:p w14:paraId="03CAC971" w14:textId="7BB458E4" w:rsidR="00244A60" w:rsidRDefault="00244A60" w:rsidP="00244A60">
            <w:r>
              <w:t>18.</w:t>
            </w:r>
          </w:p>
        </w:tc>
        <w:tc>
          <w:tcPr>
            <w:tcW w:w="3227" w:type="dxa"/>
          </w:tcPr>
          <w:p w14:paraId="159EA595" w14:textId="5F87FDD5" w:rsidR="00244A60" w:rsidRDefault="00244A60" w:rsidP="00244A60">
            <w:r>
              <w:t>Vehicles</w:t>
            </w:r>
          </w:p>
        </w:tc>
        <w:tc>
          <w:tcPr>
            <w:tcW w:w="3227" w:type="dxa"/>
          </w:tcPr>
          <w:p w14:paraId="0242FB15" w14:textId="6781E77F" w:rsidR="00244A60" w:rsidRDefault="00B11707" w:rsidP="00244A60">
            <w:r>
              <w:t>11</w:t>
            </w:r>
          </w:p>
        </w:tc>
      </w:tr>
      <w:tr w:rsidR="00244A60" w14:paraId="056AC184" w14:textId="77777777" w:rsidTr="005F6EB2">
        <w:trPr>
          <w:trHeight w:val="306"/>
        </w:trPr>
        <w:tc>
          <w:tcPr>
            <w:tcW w:w="3227" w:type="dxa"/>
          </w:tcPr>
          <w:p w14:paraId="0BE78CDA" w14:textId="1DF32E59" w:rsidR="00244A60" w:rsidRDefault="00244A60" w:rsidP="00244A60">
            <w:r>
              <w:t>19.</w:t>
            </w:r>
          </w:p>
        </w:tc>
        <w:tc>
          <w:tcPr>
            <w:tcW w:w="3227" w:type="dxa"/>
          </w:tcPr>
          <w:p w14:paraId="4D1332BA" w14:textId="5B1F7FD0" w:rsidR="00244A60" w:rsidRDefault="00244A60" w:rsidP="00244A60">
            <w:r>
              <w:t>Script</w:t>
            </w:r>
          </w:p>
        </w:tc>
        <w:tc>
          <w:tcPr>
            <w:tcW w:w="3227" w:type="dxa"/>
          </w:tcPr>
          <w:p w14:paraId="748DF7DD" w14:textId="2712C12D" w:rsidR="00244A60" w:rsidRDefault="00B11707" w:rsidP="00244A60">
            <w:r>
              <w:t>12</w:t>
            </w:r>
          </w:p>
        </w:tc>
      </w:tr>
      <w:tr w:rsidR="00244A60" w14:paraId="3D0FDF29" w14:textId="77777777" w:rsidTr="005F6EB2">
        <w:trPr>
          <w:trHeight w:val="306"/>
        </w:trPr>
        <w:tc>
          <w:tcPr>
            <w:tcW w:w="3227" w:type="dxa"/>
          </w:tcPr>
          <w:p w14:paraId="6A76029D" w14:textId="17AEA634" w:rsidR="00244A60" w:rsidRDefault="00244A60" w:rsidP="00244A60">
            <w:r>
              <w:t>20.</w:t>
            </w:r>
          </w:p>
        </w:tc>
        <w:tc>
          <w:tcPr>
            <w:tcW w:w="3227" w:type="dxa"/>
          </w:tcPr>
          <w:p w14:paraId="4C4F22D1" w14:textId="40FC9A97" w:rsidR="00244A60" w:rsidRDefault="00244A60" w:rsidP="00244A60">
            <w:r>
              <w:t>Scoring</w:t>
            </w:r>
          </w:p>
        </w:tc>
        <w:tc>
          <w:tcPr>
            <w:tcW w:w="3227" w:type="dxa"/>
          </w:tcPr>
          <w:p w14:paraId="12F78757" w14:textId="1C66F3F3" w:rsidR="00244A60" w:rsidRDefault="00B11707" w:rsidP="00244A60">
            <w:r>
              <w:t>12</w:t>
            </w:r>
          </w:p>
        </w:tc>
      </w:tr>
      <w:tr w:rsidR="00244A60" w14:paraId="71561E71" w14:textId="77777777" w:rsidTr="005F6EB2">
        <w:trPr>
          <w:trHeight w:val="306"/>
        </w:trPr>
        <w:tc>
          <w:tcPr>
            <w:tcW w:w="3227" w:type="dxa"/>
          </w:tcPr>
          <w:p w14:paraId="525A387E" w14:textId="2D6C05D3" w:rsidR="00244A60" w:rsidRDefault="00244A60" w:rsidP="00244A60">
            <w:r>
              <w:t>21.</w:t>
            </w:r>
          </w:p>
        </w:tc>
        <w:tc>
          <w:tcPr>
            <w:tcW w:w="3227" w:type="dxa"/>
          </w:tcPr>
          <w:p w14:paraId="6A361BA1" w14:textId="62FD80D2" w:rsidR="00244A60" w:rsidRDefault="00244A60" w:rsidP="00244A60">
            <w:r>
              <w:t>Sound Index</w:t>
            </w:r>
          </w:p>
        </w:tc>
        <w:tc>
          <w:tcPr>
            <w:tcW w:w="3227" w:type="dxa"/>
          </w:tcPr>
          <w:p w14:paraId="38CED1DF" w14:textId="67951E54" w:rsidR="00244A60" w:rsidRDefault="00B11707" w:rsidP="00244A60">
            <w:r>
              <w:t>12</w:t>
            </w:r>
          </w:p>
        </w:tc>
      </w:tr>
      <w:tr w:rsidR="00244A60" w14:paraId="6DEEDA1C" w14:textId="77777777" w:rsidTr="005F6EB2">
        <w:trPr>
          <w:trHeight w:val="306"/>
        </w:trPr>
        <w:tc>
          <w:tcPr>
            <w:tcW w:w="3227" w:type="dxa"/>
          </w:tcPr>
          <w:p w14:paraId="278E3CFF" w14:textId="6735E3FF" w:rsidR="00244A60" w:rsidRDefault="00244A60" w:rsidP="00244A60">
            <w:r>
              <w:t>22.</w:t>
            </w:r>
          </w:p>
        </w:tc>
        <w:tc>
          <w:tcPr>
            <w:tcW w:w="3227" w:type="dxa"/>
          </w:tcPr>
          <w:p w14:paraId="16C6D343" w14:textId="15B82231" w:rsidR="00244A60" w:rsidRDefault="00244A60" w:rsidP="00244A60">
            <w:r>
              <w:t>Art/Multimedia Index</w:t>
            </w:r>
          </w:p>
        </w:tc>
        <w:tc>
          <w:tcPr>
            <w:tcW w:w="3227" w:type="dxa"/>
          </w:tcPr>
          <w:p w14:paraId="64A375E6" w14:textId="62AC1D9E" w:rsidR="00244A60" w:rsidRDefault="00B11707" w:rsidP="00244A60">
            <w:r>
              <w:t>12</w:t>
            </w:r>
          </w:p>
        </w:tc>
      </w:tr>
      <w:tr w:rsidR="00244A60" w14:paraId="2EEFA24C" w14:textId="77777777" w:rsidTr="005F6EB2">
        <w:trPr>
          <w:trHeight w:val="306"/>
        </w:trPr>
        <w:tc>
          <w:tcPr>
            <w:tcW w:w="3227" w:type="dxa"/>
          </w:tcPr>
          <w:p w14:paraId="36BE4CBC" w14:textId="1105DAD5" w:rsidR="00244A60" w:rsidRDefault="00244A60" w:rsidP="00244A60">
            <w:r>
              <w:t>23.</w:t>
            </w:r>
          </w:p>
        </w:tc>
        <w:tc>
          <w:tcPr>
            <w:tcW w:w="3227" w:type="dxa"/>
          </w:tcPr>
          <w:p w14:paraId="3D928CEF" w14:textId="520641C3" w:rsidR="00244A60" w:rsidRDefault="00244A60" w:rsidP="00244A60">
            <w:r>
              <w:t>Future Features</w:t>
            </w:r>
          </w:p>
        </w:tc>
        <w:tc>
          <w:tcPr>
            <w:tcW w:w="3227" w:type="dxa"/>
          </w:tcPr>
          <w:p w14:paraId="3A356EFD" w14:textId="15C4C3A6" w:rsidR="00244A60" w:rsidRDefault="00244A60" w:rsidP="00244A60">
            <w:r>
              <w:t>1</w:t>
            </w:r>
            <w:r w:rsidR="00B11707">
              <w:t>3</w:t>
            </w:r>
          </w:p>
        </w:tc>
      </w:tr>
    </w:tbl>
    <w:p w14:paraId="7E5CC4F6" w14:textId="27477551" w:rsidR="005F6EB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08B812CB" w14:textId="4D3ED421" w:rsidR="009A4D42" w:rsidRDefault="009A4D42">
      <w:pPr>
        <w:rPr>
          <w:b/>
          <w:sz w:val="24"/>
          <w:szCs w:val="24"/>
          <w:u w:val="single"/>
        </w:rPr>
      </w:pPr>
    </w:p>
    <w:p w14:paraId="08B812CC" w14:textId="77777777"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Version History</w:t>
      </w:r>
    </w:p>
    <w:p w14:paraId="08B812CD" w14:textId="108DAD05" w:rsidR="009A4D42" w:rsidRDefault="009A4D42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[This is where you keep track of </w:t>
      </w:r>
      <w:r w:rsidR="008C6B2D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detailed changes </w:t>
      </w:r>
      <w:r w:rsidR="008C6B2D">
        <w:rPr>
          <w:sz w:val="24"/>
          <w:szCs w:val="24"/>
        </w:rPr>
        <w:t xml:space="preserve">made to </w:t>
      </w:r>
      <w:r>
        <w:rPr>
          <w:sz w:val="24"/>
          <w:szCs w:val="24"/>
        </w:rPr>
        <w:t xml:space="preserve">your document throughout the course of development.] </w:t>
      </w:r>
    </w:p>
    <w:tbl>
      <w:tblPr>
        <w:tblStyle w:val="TableGrid"/>
        <w:tblW w:w="9652" w:type="dxa"/>
        <w:tblLook w:val="04A0" w:firstRow="1" w:lastRow="0" w:firstColumn="1" w:lastColumn="0" w:noHBand="0" w:noVBand="1"/>
      </w:tblPr>
      <w:tblGrid>
        <w:gridCol w:w="2405"/>
        <w:gridCol w:w="2405"/>
        <w:gridCol w:w="4842"/>
      </w:tblGrid>
      <w:tr w:rsidR="00B44FA5" w14:paraId="3308F128" w14:textId="77777777" w:rsidTr="00FB410F">
        <w:trPr>
          <w:trHeight w:val="289"/>
        </w:trPr>
        <w:tc>
          <w:tcPr>
            <w:tcW w:w="2405" w:type="dxa"/>
          </w:tcPr>
          <w:p w14:paraId="673FCA76" w14:textId="0E064406" w:rsidR="00B44FA5" w:rsidRDefault="00B44FA5" w:rsidP="00BE40EF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SL.No</w:t>
            </w:r>
            <w:proofErr w:type="spellEnd"/>
            <w:proofErr w:type="gramEnd"/>
          </w:p>
        </w:tc>
        <w:tc>
          <w:tcPr>
            <w:tcW w:w="2405" w:type="dxa"/>
          </w:tcPr>
          <w:p w14:paraId="15471126" w14:textId="25CA0DA6" w:rsidR="00B44FA5" w:rsidRDefault="00B44FA5" w:rsidP="00BE40E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Date :</w:t>
            </w:r>
            <w:proofErr w:type="gramEnd"/>
          </w:p>
        </w:tc>
        <w:tc>
          <w:tcPr>
            <w:tcW w:w="4842" w:type="dxa"/>
          </w:tcPr>
          <w:p w14:paraId="62699114" w14:textId="3D78A0DC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B44FA5" w14:paraId="6A09006E" w14:textId="77777777" w:rsidTr="00FB410F">
        <w:trPr>
          <w:trHeight w:val="289"/>
        </w:trPr>
        <w:tc>
          <w:tcPr>
            <w:tcW w:w="2405" w:type="dxa"/>
          </w:tcPr>
          <w:p w14:paraId="791853C2" w14:textId="5737012F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405" w:type="dxa"/>
          </w:tcPr>
          <w:p w14:paraId="35523D93" w14:textId="56CBD0E5" w:rsidR="00B44FA5" w:rsidRDefault="00816557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Nov 22, 2021</w:t>
            </w:r>
          </w:p>
        </w:tc>
        <w:tc>
          <w:tcPr>
            <w:tcW w:w="4842" w:type="dxa"/>
          </w:tcPr>
          <w:p w14:paraId="2F11133C" w14:textId="14AC28C1" w:rsidR="00816557" w:rsidRDefault="00B44FA5" w:rsidP="00BE40EF">
            <w:pPr>
              <w:rPr>
                <w:sz w:val="24"/>
                <w:szCs w:val="24"/>
              </w:rPr>
            </w:pPr>
            <w:r w:rsidRPr="00B44FA5">
              <w:rPr>
                <w:sz w:val="24"/>
                <w:szCs w:val="24"/>
              </w:rPr>
              <w:t>Added initial files</w:t>
            </w:r>
            <w:r w:rsidR="00816557">
              <w:rPr>
                <w:sz w:val="24"/>
                <w:szCs w:val="24"/>
              </w:rPr>
              <w:t xml:space="preserve"> &amp; Project Settings</w:t>
            </w:r>
          </w:p>
        </w:tc>
      </w:tr>
      <w:tr w:rsidR="00B44FA5" w14:paraId="231E9F28" w14:textId="77777777" w:rsidTr="00FB410F">
        <w:trPr>
          <w:trHeight w:val="302"/>
        </w:trPr>
        <w:tc>
          <w:tcPr>
            <w:tcW w:w="2405" w:type="dxa"/>
          </w:tcPr>
          <w:p w14:paraId="76627724" w14:textId="083235E2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405" w:type="dxa"/>
          </w:tcPr>
          <w:p w14:paraId="3A819198" w14:textId="006ED4F2" w:rsidR="00B44FA5" w:rsidRDefault="006B295A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Nov 23, 2021</w:t>
            </w:r>
          </w:p>
        </w:tc>
        <w:tc>
          <w:tcPr>
            <w:tcW w:w="4842" w:type="dxa"/>
          </w:tcPr>
          <w:p w14:paraId="17BB5541" w14:textId="450EDAC9" w:rsidR="00B44FA5" w:rsidRPr="006B295A" w:rsidRDefault="006B295A" w:rsidP="006B295A">
            <w:pPr>
              <w:rPr>
                <w:sz w:val="24"/>
                <w:szCs w:val="24"/>
              </w:rPr>
            </w:pPr>
            <w:r w:rsidRPr="006B295A">
              <w:rPr>
                <w:sz w:val="24"/>
                <w:szCs w:val="24"/>
              </w:rPr>
              <w:t>Added some level design</w:t>
            </w:r>
          </w:p>
        </w:tc>
      </w:tr>
      <w:tr w:rsidR="00B44FA5" w14:paraId="2DC50E41" w14:textId="77777777" w:rsidTr="00FB410F">
        <w:trPr>
          <w:trHeight w:val="579"/>
        </w:trPr>
        <w:tc>
          <w:tcPr>
            <w:tcW w:w="2405" w:type="dxa"/>
          </w:tcPr>
          <w:p w14:paraId="68CC8D5B" w14:textId="27172B00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405" w:type="dxa"/>
          </w:tcPr>
          <w:p w14:paraId="0A57D55F" w14:textId="1E47A00E" w:rsidR="00B44FA5" w:rsidRDefault="006B295A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Nov 24, 2021</w:t>
            </w:r>
          </w:p>
        </w:tc>
        <w:tc>
          <w:tcPr>
            <w:tcW w:w="4842" w:type="dxa"/>
          </w:tcPr>
          <w:p w14:paraId="66A153E8" w14:textId="7DCF6D87" w:rsidR="00B44FA5" w:rsidRDefault="006B295A" w:rsidP="00BE40EF">
            <w:pPr>
              <w:rPr>
                <w:sz w:val="24"/>
                <w:szCs w:val="24"/>
              </w:rPr>
            </w:pPr>
            <w:r w:rsidRPr="006B295A">
              <w:rPr>
                <w:sz w:val="24"/>
                <w:szCs w:val="24"/>
              </w:rPr>
              <w:t>Added more level design and internal documentation to the code.</w:t>
            </w:r>
          </w:p>
        </w:tc>
      </w:tr>
      <w:tr w:rsidR="00B44FA5" w14:paraId="5C9A10F1" w14:textId="77777777" w:rsidTr="00FB410F">
        <w:trPr>
          <w:trHeight w:val="592"/>
        </w:trPr>
        <w:tc>
          <w:tcPr>
            <w:tcW w:w="2405" w:type="dxa"/>
          </w:tcPr>
          <w:p w14:paraId="7BC0B072" w14:textId="6F0C663E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2405" w:type="dxa"/>
          </w:tcPr>
          <w:p w14:paraId="2A3E07A4" w14:textId="0896B274" w:rsidR="00B44FA5" w:rsidRDefault="006B295A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Nov 25, 2021</w:t>
            </w:r>
          </w:p>
        </w:tc>
        <w:tc>
          <w:tcPr>
            <w:tcW w:w="4842" w:type="dxa"/>
          </w:tcPr>
          <w:p w14:paraId="28B7ECBB" w14:textId="148A495F" w:rsidR="00B44FA5" w:rsidRDefault="006B295A" w:rsidP="00BE40EF">
            <w:pPr>
              <w:rPr>
                <w:sz w:val="24"/>
                <w:szCs w:val="24"/>
              </w:rPr>
            </w:pPr>
            <w:r w:rsidRPr="006B295A">
              <w:rPr>
                <w:sz w:val="24"/>
                <w:szCs w:val="24"/>
              </w:rPr>
              <w:t xml:space="preserve">Added test background player, </w:t>
            </w:r>
            <w:proofErr w:type="gramStart"/>
            <w:r w:rsidRPr="006B295A">
              <w:rPr>
                <w:sz w:val="24"/>
                <w:szCs w:val="24"/>
              </w:rPr>
              <w:t>enemies</w:t>
            </w:r>
            <w:proofErr w:type="gramEnd"/>
            <w:r w:rsidRPr="006B295A">
              <w:rPr>
                <w:sz w:val="24"/>
                <w:szCs w:val="24"/>
              </w:rPr>
              <w:t xml:space="preserve"> and platforms.</w:t>
            </w:r>
          </w:p>
        </w:tc>
      </w:tr>
      <w:tr w:rsidR="00B44FA5" w14:paraId="11A3332F" w14:textId="77777777" w:rsidTr="00FB410F">
        <w:trPr>
          <w:trHeight w:val="1510"/>
        </w:trPr>
        <w:tc>
          <w:tcPr>
            <w:tcW w:w="2405" w:type="dxa"/>
          </w:tcPr>
          <w:p w14:paraId="1D88CE10" w14:textId="22F5F9FB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</w:t>
            </w:r>
          </w:p>
        </w:tc>
        <w:tc>
          <w:tcPr>
            <w:tcW w:w="2405" w:type="dxa"/>
          </w:tcPr>
          <w:p w14:paraId="2455ED7E" w14:textId="7E4E99B2" w:rsidR="00B44FA5" w:rsidRDefault="006B295A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Nov 26, 2021</w:t>
            </w:r>
          </w:p>
        </w:tc>
        <w:tc>
          <w:tcPr>
            <w:tcW w:w="4842" w:type="dxa"/>
          </w:tcPr>
          <w:p w14:paraId="5828723C" w14:textId="05CA86A9" w:rsidR="00B44FA5" w:rsidRDefault="006B295A" w:rsidP="00B44FA5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295A">
              <w:rPr>
                <w:sz w:val="24"/>
                <w:szCs w:val="24"/>
              </w:rPr>
              <w:t>Added basic Score System</w:t>
            </w:r>
            <w:r>
              <w:rPr>
                <w:sz w:val="24"/>
                <w:szCs w:val="24"/>
              </w:rPr>
              <w:t>.</w:t>
            </w:r>
          </w:p>
          <w:p w14:paraId="5C96635E" w14:textId="07EF07EF" w:rsidR="00B44FA5" w:rsidRDefault="006B295A" w:rsidP="00B44FA5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295A">
              <w:rPr>
                <w:sz w:val="24"/>
                <w:szCs w:val="24"/>
              </w:rPr>
              <w:t>Added remaining Lives HUD and health system for player</w:t>
            </w:r>
          </w:p>
          <w:p w14:paraId="0F84BEA9" w14:textId="70447E4F" w:rsidR="00580653" w:rsidRPr="00B44FA5" w:rsidRDefault="006B295A" w:rsidP="00B44FA5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295A">
              <w:rPr>
                <w:sz w:val="24"/>
                <w:szCs w:val="24"/>
              </w:rPr>
              <w:t>Added Flying Eagle enemy and shoot ability for it.</w:t>
            </w:r>
          </w:p>
        </w:tc>
      </w:tr>
      <w:tr w:rsidR="00B44FA5" w14:paraId="280126D1" w14:textId="77777777" w:rsidTr="00FB410F">
        <w:trPr>
          <w:trHeight w:val="289"/>
        </w:trPr>
        <w:tc>
          <w:tcPr>
            <w:tcW w:w="2405" w:type="dxa"/>
          </w:tcPr>
          <w:p w14:paraId="3CEF3F42" w14:textId="1EC840A4" w:rsidR="00B44FA5" w:rsidRDefault="00B44FA5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2405" w:type="dxa"/>
          </w:tcPr>
          <w:p w14:paraId="415A8EC2" w14:textId="39CFD1F3" w:rsidR="00B44FA5" w:rsidRDefault="006B295A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Nov 27, 2021</w:t>
            </w:r>
          </w:p>
        </w:tc>
        <w:tc>
          <w:tcPr>
            <w:tcW w:w="4842" w:type="dxa"/>
          </w:tcPr>
          <w:p w14:paraId="4A2382C4" w14:textId="35A41146" w:rsidR="00B44FA5" w:rsidRDefault="006B295A" w:rsidP="00BE40EF">
            <w:pPr>
              <w:rPr>
                <w:sz w:val="24"/>
                <w:szCs w:val="24"/>
              </w:rPr>
            </w:pPr>
            <w:r w:rsidRPr="006B295A">
              <w:rPr>
                <w:sz w:val="24"/>
                <w:szCs w:val="24"/>
              </w:rPr>
              <w:t xml:space="preserve">Added basic Main Menu with Start </w:t>
            </w:r>
            <w:proofErr w:type="gramStart"/>
            <w:r w:rsidRPr="006B295A">
              <w:rPr>
                <w:sz w:val="24"/>
                <w:szCs w:val="24"/>
              </w:rPr>
              <w:t>And</w:t>
            </w:r>
            <w:proofErr w:type="gramEnd"/>
            <w:r w:rsidRPr="006B295A">
              <w:rPr>
                <w:sz w:val="24"/>
                <w:szCs w:val="24"/>
              </w:rPr>
              <w:t xml:space="preserve"> Quit.</w:t>
            </w:r>
          </w:p>
        </w:tc>
      </w:tr>
      <w:tr w:rsidR="00B44FA5" w14:paraId="47EEEA97" w14:textId="77777777" w:rsidTr="00FB410F">
        <w:trPr>
          <w:trHeight w:val="918"/>
        </w:trPr>
        <w:tc>
          <w:tcPr>
            <w:tcW w:w="2405" w:type="dxa"/>
          </w:tcPr>
          <w:p w14:paraId="4F3AF066" w14:textId="54283BC7" w:rsidR="00B44FA5" w:rsidRDefault="006B295A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2405" w:type="dxa"/>
          </w:tcPr>
          <w:p w14:paraId="7077D768" w14:textId="77777777" w:rsidR="00951904" w:rsidRPr="00951904" w:rsidRDefault="00951904" w:rsidP="00951904">
            <w:pPr>
              <w:shd w:val="clear" w:color="auto" w:fill="FFFFFF"/>
              <w:outlineLvl w:val="1"/>
              <w:rPr>
                <w:rFonts w:ascii="Segoe UI" w:eastAsia="Times New Roman" w:hAnsi="Segoe UI" w:cs="Segoe UI"/>
                <w:color w:val="57606A"/>
                <w:sz w:val="21"/>
                <w:szCs w:val="21"/>
                <w:lang w:eastAsia="en-CA"/>
              </w:rPr>
            </w:pPr>
            <w:r w:rsidRPr="00951904">
              <w:rPr>
                <w:rFonts w:ascii="Segoe UI" w:eastAsia="Times New Roman" w:hAnsi="Segoe UI" w:cs="Segoe UI"/>
                <w:color w:val="57606A"/>
                <w:sz w:val="21"/>
                <w:szCs w:val="21"/>
                <w:lang w:eastAsia="en-CA"/>
              </w:rPr>
              <w:t>Nov 28, 2021</w:t>
            </w:r>
          </w:p>
          <w:p w14:paraId="2325560B" w14:textId="77777777" w:rsidR="00B44FA5" w:rsidRDefault="00B44FA5" w:rsidP="00BE40EF">
            <w:pPr>
              <w:rPr>
                <w:sz w:val="24"/>
                <w:szCs w:val="24"/>
              </w:rPr>
            </w:pPr>
          </w:p>
        </w:tc>
        <w:tc>
          <w:tcPr>
            <w:tcW w:w="4842" w:type="dxa"/>
          </w:tcPr>
          <w:p w14:paraId="60D93960" w14:textId="77777777" w:rsidR="00B44FA5" w:rsidRPr="00951904" w:rsidRDefault="00951904" w:rsidP="00951904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951904">
              <w:rPr>
                <w:sz w:val="24"/>
                <w:szCs w:val="24"/>
              </w:rPr>
              <w:t>Added Audio Manager and explosions to the enemy bullets</w:t>
            </w:r>
          </w:p>
          <w:p w14:paraId="6A62A76E" w14:textId="3E3A832C" w:rsidR="00951904" w:rsidRPr="00951904" w:rsidRDefault="00951904" w:rsidP="00951904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951904">
              <w:rPr>
                <w:sz w:val="24"/>
                <w:szCs w:val="24"/>
              </w:rPr>
              <w:t>Added Basic Instruction screen</w:t>
            </w:r>
          </w:p>
        </w:tc>
      </w:tr>
      <w:tr w:rsidR="006B295A" w14:paraId="4C413979" w14:textId="77777777" w:rsidTr="00FB410F">
        <w:trPr>
          <w:trHeight w:val="1800"/>
        </w:trPr>
        <w:tc>
          <w:tcPr>
            <w:tcW w:w="2405" w:type="dxa"/>
          </w:tcPr>
          <w:p w14:paraId="55F7D955" w14:textId="2014B38B" w:rsidR="006B295A" w:rsidRDefault="00951904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</w:t>
            </w:r>
          </w:p>
        </w:tc>
        <w:tc>
          <w:tcPr>
            <w:tcW w:w="2405" w:type="dxa"/>
          </w:tcPr>
          <w:p w14:paraId="205975E9" w14:textId="2B159396" w:rsidR="006B295A" w:rsidRPr="00951904" w:rsidRDefault="00951904" w:rsidP="00951904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</w:pPr>
            <w:r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  <w:t>Nov 29, 2021</w:t>
            </w:r>
          </w:p>
        </w:tc>
        <w:tc>
          <w:tcPr>
            <w:tcW w:w="4842" w:type="dxa"/>
          </w:tcPr>
          <w:p w14:paraId="6584F565" w14:textId="77777777" w:rsidR="006B295A" w:rsidRDefault="00951904" w:rsidP="0095190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951904">
              <w:rPr>
                <w:sz w:val="24"/>
                <w:szCs w:val="24"/>
              </w:rPr>
              <w:t>Added proper flip to the eagle upon player respawn</w:t>
            </w:r>
          </w:p>
          <w:p w14:paraId="6561F82C" w14:textId="77777777" w:rsidR="00951904" w:rsidRDefault="00951904" w:rsidP="0095190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951904">
              <w:rPr>
                <w:sz w:val="24"/>
                <w:szCs w:val="24"/>
              </w:rPr>
              <w:t xml:space="preserve">Fixed some bugs to have the </w:t>
            </w:r>
            <w:proofErr w:type="spellStart"/>
            <w:r w:rsidRPr="00951904">
              <w:rPr>
                <w:sz w:val="24"/>
                <w:szCs w:val="24"/>
              </w:rPr>
              <w:t>apk</w:t>
            </w:r>
            <w:proofErr w:type="spellEnd"/>
            <w:r w:rsidRPr="00951904">
              <w:rPr>
                <w:sz w:val="24"/>
                <w:szCs w:val="24"/>
              </w:rPr>
              <w:t xml:space="preserve"> build run properly</w:t>
            </w:r>
          </w:p>
          <w:p w14:paraId="230D31EE" w14:textId="0A4D7522" w:rsidR="00951904" w:rsidRPr="00951904" w:rsidRDefault="00951904" w:rsidP="0095190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951904">
              <w:rPr>
                <w:sz w:val="24"/>
                <w:szCs w:val="24"/>
              </w:rPr>
              <w:t>Added Death Screen fixed platform movement and added pickups</w:t>
            </w:r>
          </w:p>
        </w:tc>
      </w:tr>
      <w:tr w:rsidR="006B295A" w14:paraId="0C5337D1" w14:textId="77777777" w:rsidTr="00FB410F">
        <w:trPr>
          <w:trHeight w:val="579"/>
        </w:trPr>
        <w:tc>
          <w:tcPr>
            <w:tcW w:w="2405" w:type="dxa"/>
          </w:tcPr>
          <w:p w14:paraId="297E6EDE" w14:textId="239B8DD9" w:rsidR="006B295A" w:rsidRDefault="00951904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</w:t>
            </w:r>
          </w:p>
        </w:tc>
        <w:tc>
          <w:tcPr>
            <w:tcW w:w="2405" w:type="dxa"/>
          </w:tcPr>
          <w:p w14:paraId="0459AFB8" w14:textId="77777777" w:rsidR="004F2B2B" w:rsidRDefault="004F2B2B" w:rsidP="004F2B2B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</w:pPr>
            <w:r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  <w:t>Nov 30, 2021</w:t>
            </w:r>
          </w:p>
          <w:p w14:paraId="726FFAA2" w14:textId="77777777" w:rsidR="006B295A" w:rsidRDefault="006B295A" w:rsidP="00BE40EF">
            <w:pPr>
              <w:rPr>
                <w:sz w:val="24"/>
                <w:szCs w:val="24"/>
              </w:rPr>
            </w:pPr>
          </w:p>
        </w:tc>
        <w:tc>
          <w:tcPr>
            <w:tcW w:w="4842" w:type="dxa"/>
          </w:tcPr>
          <w:p w14:paraId="4CEF1DB3" w14:textId="2EC58498" w:rsidR="006B295A" w:rsidRDefault="004F2B2B" w:rsidP="00BE40EF">
            <w:pPr>
              <w:rPr>
                <w:sz w:val="24"/>
                <w:szCs w:val="24"/>
              </w:rPr>
            </w:pPr>
            <w:r w:rsidRPr="004F2B2B">
              <w:rPr>
                <w:sz w:val="24"/>
                <w:szCs w:val="24"/>
              </w:rPr>
              <w:t>Added Pause Screen.</w:t>
            </w:r>
          </w:p>
        </w:tc>
      </w:tr>
      <w:tr w:rsidR="006B295A" w14:paraId="080D856B" w14:textId="77777777" w:rsidTr="00FB410F">
        <w:trPr>
          <w:trHeight w:val="579"/>
        </w:trPr>
        <w:tc>
          <w:tcPr>
            <w:tcW w:w="2405" w:type="dxa"/>
          </w:tcPr>
          <w:p w14:paraId="75B50217" w14:textId="3080817E" w:rsidR="006B295A" w:rsidRDefault="004F2B2B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</w:t>
            </w:r>
          </w:p>
        </w:tc>
        <w:tc>
          <w:tcPr>
            <w:tcW w:w="2405" w:type="dxa"/>
          </w:tcPr>
          <w:p w14:paraId="3C1E12EF" w14:textId="114952E8" w:rsidR="006B295A" w:rsidRPr="004F2B2B" w:rsidRDefault="004F2B2B" w:rsidP="004F2B2B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</w:pPr>
            <w:r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  <w:t>Dec 1, 2021</w:t>
            </w:r>
          </w:p>
        </w:tc>
        <w:tc>
          <w:tcPr>
            <w:tcW w:w="4842" w:type="dxa"/>
          </w:tcPr>
          <w:p w14:paraId="68C927EC" w14:textId="383C5831" w:rsidR="006B295A" w:rsidRDefault="004F2B2B" w:rsidP="00BE40EF">
            <w:pPr>
              <w:rPr>
                <w:sz w:val="24"/>
                <w:szCs w:val="24"/>
              </w:rPr>
            </w:pPr>
            <w:r w:rsidRPr="004F2B2B">
              <w:rPr>
                <w:sz w:val="24"/>
                <w:szCs w:val="24"/>
              </w:rPr>
              <w:t>Updated Score UI and added score on death screen.</w:t>
            </w:r>
          </w:p>
        </w:tc>
      </w:tr>
      <w:tr w:rsidR="006B295A" w14:paraId="506DB9DB" w14:textId="77777777" w:rsidTr="00FB410F">
        <w:trPr>
          <w:trHeight w:val="882"/>
        </w:trPr>
        <w:tc>
          <w:tcPr>
            <w:tcW w:w="2405" w:type="dxa"/>
          </w:tcPr>
          <w:p w14:paraId="03F2204C" w14:textId="4BC3E54A" w:rsidR="006B295A" w:rsidRDefault="004F2B2B" w:rsidP="00BE40E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</w:t>
            </w:r>
          </w:p>
        </w:tc>
        <w:tc>
          <w:tcPr>
            <w:tcW w:w="2405" w:type="dxa"/>
          </w:tcPr>
          <w:p w14:paraId="7ACDB296" w14:textId="3F80C1DD" w:rsidR="006B295A" w:rsidRPr="004F2B2B" w:rsidRDefault="004F2B2B" w:rsidP="004F2B2B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</w:pPr>
            <w:r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  <w:t>Dec 3, 2021</w:t>
            </w:r>
          </w:p>
        </w:tc>
        <w:tc>
          <w:tcPr>
            <w:tcW w:w="4842" w:type="dxa"/>
          </w:tcPr>
          <w:p w14:paraId="4049206D" w14:textId="14A36745" w:rsidR="006B295A" w:rsidRDefault="004F2B2B" w:rsidP="004F2B2B">
            <w:pPr>
              <w:rPr>
                <w:sz w:val="24"/>
                <w:szCs w:val="24"/>
              </w:rPr>
            </w:pPr>
            <w:r w:rsidRPr="004F2B2B">
              <w:rPr>
                <w:sz w:val="24"/>
                <w:szCs w:val="24"/>
              </w:rPr>
              <w:t>Updated Instructions screen and finished the level design, added extr</w:t>
            </w:r>
            <w:r>
              <w:rPr>
                <w:sz w:val="24"/>
                <w:szCs w:val="24"/>
              </w:rPr>
              <w:t xml:space="preserve">a </w:t>
            </w:r>
            <w:proofErr w:type="gramStart"/>
            <w:r w:rsidRPr="004F2B2B">
              <w:rPr>
                <w:sz w:val="24"/>
                <w:szCs w:val="24"/>
              </w:rPr>
              <w:t>enemies</w:t>
            </w:r>
            <w:proofErr w:type="gramEnd"/>
            <w:r w:rsidRPr="004F2B2B">
              <w:rPr>
                <w:sz w:val="24"/>
                <w:szCs w:val="24"/>
              </w:rPr>
              <w:t xml:space="preserve"> and polished some UI.</w:t>
            </w:r>
          </w:p>
        </w:tc>
      </w:tr>
      <w:tr w:rsidR="00FB410F" w14:paraId="0D1980A4" w14:textId="77777777" w:rsidTr="00FB410F">
        <w:trPr>
          <w:trHeight w:val="882"/>
        </w:trPr>
        <w:tc>
          <w:tcPr>
            <w:tcW w:w="2405" w:type="dxa"/>
          </w:tcPr>
          <w:p w14:paraId="5549752E" w14:textId="43CF5F0E" w:rsidR="00FB410F" w:rsidRPr="00FB410F" w:rsidRDefault="00FB410F" w:rsidP="00FB410F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</w:pPr>
            <w:r w:rsidRPr="00FB410F">
              <w:rPr>
                <w:b w:val="0"/>
                <w:bCs w:val="0"/>
                <w:sz w:val="24"/>
                <w:szCs w:val="24"/>
              </w:rPr>
              <w:t>12.</w:t>
            </w:r>
          </w:p>
          <w:p w14:paraId="51C0F1F2" w14:textId="7E213B0D" w:rsidR="00FB410F" w:rsidRPr="00FB410F" w:rsidRDefault="00FB410F" w:rsidP="00BE40EF">
            <w:pPr>
              <w:rPr>
                <w:sz w:val="24"/>
                <w:szCs w:val="24"/>
              </w:rPr>
            </w:pPr>
          </w:p>
        </w:tc>
        <w:tc>
          <w:tcPr>
            <w:tcW w:w="2405" w:type="dxa"/>
          </w:tcPr>
          <w:p w14:paraId="720EC400" w14:textId="1A4648A3" w:rsidR="00FB410F" w:rsidRDefault="00FB410F" w:rsidP="004F2B2B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</w:pPr>
            <w:r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  <w:t>Dec 11, 2021</w:t>
            </w:r>
          </w:p>
        </w:tc>
        <w:tc>
          <w:tcPr>
            <w:tcW w:w="4842" w:type="dxa"/>
          </w:tcPr>
          <w:p w14:paraId="3B823434" w14:textId="119953C0" w:rsidR="00FB410F" w:rsidRPr="004F2B2B" w:rsidRDefault="00FB410F" w:rsidP="004F2B2B">
            <w:pPr>
              <w:rPr>
                <w:sz w:val="24"/>
                <w:szCs w:val="24"/>
              </w:rPr>
            </w:pPr>
            <w:r w:rsidRPr="00FB410F">
              <w:rPr>
                <w:sz w:val="24"/>
                <w:szCs w:val="24"/>
              </w:rPr>
              <w:t xml:space="preserve">Added </w:t>
            </w:r>
            <w:proofErr w:type="spellStart"/>
            <w:r w:rsidRPr="00FB410F">
              <w:rPr>
                <w:sz w:val="24"/>
                <w:szCs w:val="24"/>
              </w:rPr>
              <w:t>init</w:t>
            </w:r>
            <w:proofErr w:type="spellEnd"/>
            <w:r w:rsidRPr="00FB410F">
              <w:rPr>
                <w:sz w:val="24"/>
                <w:szCs w:val="24"/>
              </w:rPr>
              <w:t xml:space="preserve"> files from assignment 1 and changed the level1 music</w:t>
            </w:r>
          </w:p>
        </w:tc>
      </w:tr>
      <w:tr w:rsidR="00FB410F" w14:paraId="5F7841F7" w14:textId="77777777" w:rsidTr="00FB410F">
        <w:trPr>
          <w:trHeight w:val="882"/>
        </w:trPr>
        <w:tc>
          <w:tcPr>
            <w:tcW w:w="2405" w:type="dxa"/>
          </w:tcPr>
          <w:p w14:paraId="43AE530B" w14:textId="7B4A6BDC" w:rsidR="00FB410F" w:rsidRPr="00FB410F" w:rsidRDefault="00FB410F" w:rsidP="00FB410F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13.</w:t>
            </w:r>
          </w:p>
        </w:tc>
        <w:tc>
          <w:tcPr>
            <w:tcW w:w="2405" w:type="dxa"/>
          </w:tcPr>
          <w:p w14:paraId="11B49707" w14:textId="6B4102CC" w:rsidR="00FB410F" w:rsidRDefault="00FB410F" w:rsidP="004F2B2B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</w:pPr>
            <w:r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  <w:t>Dec 12, 2021</w:t>
            </w:r>
          </w:p>
        </w:tc>
        <w:tc>
          <w:tcPr>
            <w:tcW w:w="4842" w:type="dxa"/>
          </w:tcPr>
          <w:p w14:paraId="227F7D6F" w14:textId="77777777" w:rsidR="00FB410F" w:rsidRDefault="00FB410F" w:rsidP="004F2B2B">
            <w:pPr>
              <w:rPr>
                <w:sz w:val="24"/>
                <w:szCs w:val="24"/>
              </w:rPr>
            </w:pPr>
            <w:r w:rsidRPr="00FB410F">
              <w:rPr>
                <w:sz w:val="24"/>
                <w:szCs w:val="24"/>
              </w:rPr>
              <w:t>Updated project settings and added random colored pickups.</w:t>
            </w:r>
          </w:p>
          <w:p w14:paraId="4B7F85DB" w14:textId="77777777" w:rsidR="00FB410F" w:rsidRDefault="00FB410F" w:rsidP="004F2B2B">
            <w:pPr>
              <w:rPr>
                <w:sz w:val="24"/>
                <w:szCs w:val="24"/>
              </w:rPr>
            </w:pPr>
          </w:p>
          <w:p w14:paraId="01A0EE96" w14:textId="77777777" w:rsidR="00FB410F" w:rsidRDefault="00FB410F" w:rsidP="004F2B2B">
            <w:pPr>
              <w:rPr>
                <w:sz w:val="24"/>
                <w:szCs w:val="24"/>
              </w:rPr>
            </w:pPr>
            <w:r w:rsidRPr="00FB410F">
              <w:rPr>
                <w:sz w:val="24"/>
                <w:szCs w:val="24"/>
              </w:rPr>
              <w:lastRenderedPageBreak/>
              <w:t>Added random Colored pickups and more UI button audio.</w:t>
            </w:r>
          </w:p>
          <w:p w14:paraId="5681EC3E" w14:textId="77777777" w:rsidR="00FB410F" w:rsidRDefault="00FB410F" w:rsidP="004F2B2B">
            <w:pPr>
              <w:rPr>
                <w:sz w:val="24"/>
                <w:szCs w:val="24"/>
              </w:rPr>
            </w:pPr>
          </w:p>
          <w:p w14:paraId="48C15C3B" w14:textId="77777777" w:rsidR="00FB410F" w:rsidRDefault="00FB410F" w:rsidP="00FB410F">
            <w:pPr>
              <w:rPr>
                <w:sz w:val="24"/>
                <w:szCs w:val="24"/>
              </w:rPr>
            </w:pPr>
            <w:r w:rsidRPr="00FB410F">
              <w:rPr>
                <w:sz w:val="24"/>
                <w:szCs w:val="24"/>
              </w:rPr>
              <w:t>Added Checkpoint System and fixed issues with bullet collision, Adde</w:t>
            </w:r>
            <w:r>
              <w:rPr>
                <w:sz w:val="24"/>
                <w:szCs w:val="24"/>
              </w:rPr>
              <w:t xml:space="preserve">d </w:t>
            </w:r>
            <w:r w:rsidRPr="00FB410F">
              <w:rPr>
                <w:sz w:val="24"/>
                <w:szCs w:val="24"/>
              </w:rPr>
              <w:t>more platforms.</w:t>
            </w:r>
          </w:p>
          <w:p w14:paraId="309405BD" w14:textId="77777777" w:rsidR="00FB410F" w:rsidRDefault="00FB410F" w:rsidP="00FB410F">
            <w:pPr>
              <w:rPr>
                <w:sz w:val="24"/>
                <w:szCs w:val="24"/>
              </w:rPr>
            </w:pPr>
          </w:p>
          <w:p w14:paraId="5812ACB3" w14:textId="7CD6D4A1" w:rsidR="00FB410F" w:rsidRPr="00FB410F" w:rsidRDefault="00FB410F" w:rsidP="00FB410F">
            <w:pPr>
              <w:rPr>
                <w:sz w:val="24"/>
                <w:szCs w:val="24"/>
              </w:rPr>
            </w:pPr>
            <w:r w:rsidRPr="00FB410F">
              <w:rPr>
                <w:sz w:val="24"/>
                <w:szCs w:val="24"/>
              </w:rPr>
              <w:t>Fixed some audio and UI issues.</w:t>
            </w:r>
          </w:p>
        </w:tc>
      </w:tr>
      <w:tr w:rsidR="00193908" w14:paraId="3E5F3BFD" w14:textId="77777777" w:rsidTr="00FB410F">
        <w:trPr>
          <w:trHeight w:val="882"/>
        </w:trPr>
        <w:tc>
          <w:tcPr>
            <w:tcW w:w="2405" w:type="dxa"/>
          </w:tcPr>
          <w:p w14:paraId="322802A9" w14:textId="1A9189AA" w:rsidR="00193908" w:rsidRDefault="00193908" w:rsidP="00193908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lastRenderedPageBreak/>
              <w:t>14.</w:t>
            </w:r>
          </w:p>
        </w:tc>
        <w:tc>
          <w:tcPr>
            <w:tcW w:w="2405" w:type="dxa"/>
          </w:tcPr>
          <w:p w14:paraId="43FAD4BA" w14:textId="0FDECD53" w:rsidR="00193908" w:rsidRDefault="00193908" w:rsidP="00193908">
            <w:pPr>
              <w:pStyle w:val="Heading2"/>
              <w:shd w:val="clear" w:color="auto" w:fill="FFFFFF"/>
              <w:spacing w:before="0" w:beforeAutospacing="0" w:after="0" w:afterAutospacing="0"/>
              <w:outlineLvl w:val="1"/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</w:pPr>
            <w:r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  <w:t>Dec 1</w:t>
            </w:r>
            <w:r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  <w:t>3</w:t>
            </w:r>
            <w:r>
              <w:rPr>
                <w:rFonts w:ascii="Segoe UI" w:hAnsi="Segoe UI" w:cs="Segoe UI"/>
                <w:b w:val="0"/>
                <w:bCs w:val="0"/>
                <w:color w:val="57606A"/>
                <w:sz w:val="21"/>
                <w:szCs w:val="21"/>
              </w:rPr>
              <w:t>, 2021</w:t>
            </w:r>
          </w:p>
        </w:tc>
        <w:tc>
          <w:tcPr>
            <w:tcW w:w="4842" w:type="dxa"/>
          </w:tcPr>
          <w:p w14:paraId="08BFBA6A" w14:textId="3C3EABCB" w:rsidR="00193908" w:rsidRPr="00FB410F" w:rsidRDefault="00193908" w:rsidP="0019390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Added GDD and </w:t>
            </w:r>
            <w:proofErr w:type="spellStart"/>
            <w:r>
              <w:rPr>
                <w:sz w:val="24"/>
                <w:szCs w:val="24"/>
              </w:rPr>
              <w:t>Apk</w:t>
            </w:r>
            <w:proofErr w:type="spellEnd"/>
            <w:r>
              <w:rPr>
                <w:sz w:val="24"/>
                <w:szCs w:val="24"/>
              </w:rPr>
              <w:t xml:space="preserve"> build.</w:t>
            </w:r>
          </w:p>
        </w:tc>
      </w:tr>
    </w:tbl>
    <w:p w14:paraId="26334D1E" w14:textId="77777777" w:rsidR="00BE40EF" w:rsidRDefault="00BE40EF" w:rsidP="00BE40EF">
      <w:pPr>
        <w:rPr>
          <w:sz w:val="24"/>
          <w:szCs w:val="24"/>
        </w:rPr>
      </w:pPr>
    </w:p>
    <w:p w14:paraId="08B812CF" w14:textId="77777777" w:rsidR="00686D09" w:rsidRDefault="00686D09" w:rsidP="00686D09">
      <w:pPr>
        <w:jc w:val="right"/>
        <w:rPr>
          <w:sz w:val="24"/>
          <w:szCs w:val="24"/>
        </w:rPr>
      </w:pPr>
      <w:r>
        <w:rPr>
          <w:sz w:val="24"/>
          <w:szCs w:val="24"/>
        </w:rPr>
        <w:t>[This is the body of your video game design document.  You should add and delete sections as they pertain to your game</w:t>
      </w:r>
      <w:r w:rsidR="008C6B2D">
        <w:rPr>
          <w:sz w:val="24"/>
          <w:szCs w:val="24"/>
        </w:rPr>
        <w:t>’s design</w:t>
      </w:r>
      <w:r>
        <w:rPr>
          <w:sz w:val="24"/>
          <w:szCs w:val="24"/>
        </w:rPr>
        <w:t>.]</w:t>
      </w:r>
    </w:p>
    <w:p w14:paraId="7456236D" w14:textId="77777777" w:rsidR="00B44FA5" w:rsidRDefault="00B44FA5" w:rsidP="00686D09">
      <w:pPr>
        <w:jc w:val="right"/>
        <w:rPr>
          <w:sz w:val="24"/>
          <w:szCs w:val="24"/>
        </w:rPr>
      </w:pPr>
    </w:p>
    <w:p w14:paraId="08B812D2" w14:textId="77777777"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Overview</w:t>
      </w:r>
      <w:r w:rsidR="00BF4089">
        <w:rPr>
          <w:b/>
          <w:sz w:val="24"/>
          <w:szCs w:val="24"/>
        </w:rPr>
        <w:t xml:space="preserve"> </w:t>
      </w:r>
    </w:p>
    <w:p w14:paraId="08B812D3" w14:textId="5AEC2463" w:rsidR="009A4D42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proofErr w:type="gramStart"/>
      <w:r w:rsidRPr="00BF4089">
        <w:rPr>
          <w:i/>
          <w:sz w:val="24"/>
          <w:szCs w:val="24"/>
        </w:rPr>
        <w:t>ensure</w:t>
      </w:r>
      <w:proofErr w:type="gramEnd"/>
      <w:r w:rsidRPr="00BF4089">
        <w:rPr>
          <w:i/>
          <w:sz w:val="24"/>
          <w:szCs w:val="24"/>
        </w:rPr>
        <w:t xml:space="preserve"> you mention the goal of the game and how to win if applicable)</w:t>
      </w:r>
    </w:p>
    <w:p w14:paraId="303CDC28" w14:textId="77777777" w:rsidR="009F3987" w:rsidRDefault="009F3987" w:rsidP="00BF4089">
      <w:pPr>
        <w:pStyle w:val="ListParagraph"/>
        <w:rPr>
          <w:i/>
          <w:sz w:val="24"/>
          <w:szCs w:val="24"/>
        </w:rPr>
      </w:pPr>
    </w:p>
    <w:p w14:paraId="08B812D4" w14:textId="301DE745" w:rsidR="00686D09" w:rsidRDefault="00896B88" w:rsidP="00563A95">
      <w:pPr>
        <w:pStyle w:val="ListParagraph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Jinxx</w:t>
      </w:r>
      <w:proofErr w:type="spellEnd"/>
      <w:r w:rsidR="00B44FA5">
        <w:rPr>
          <w:i/>
          <w:sz w:val="24"/>
          <w:szCs w:val="24"/>
        </w:rPr>
        <w:t xml:space="preserve"> is a </w:t>
      </w:r>
      <w:r>
        <w:rPr>
          <w:i/>
          <w:sz w:val="24"/>
          <w:szCs w:val="24"/>
        </w:rPr>
        <w:t xml:space="preserve">mobile landscape perspective 2D platformer </w:t>
      </w:r>
      <w:r w:rsidR="00B44FA5">
        <w:rPr>
          <w:i/>
          <w:sz w:val="24"/>
          <w:szCs w:val="24"/>
        </w:rPr>
        <w:t xml:space="preserve">game in which the player is </w:t>
      </w:r>
      <w:r>
        <w:rPr>
          <w:i/>
          <w:sz w:val="24"/>
          <w:szCs w:val="24"/>
        </w:rPr>
        <w:t xml:space="preserve">required to collect all the stars scattered through the level avoiding enemies and enemy bullets and preserving </w:t>
      </w:r>
      <w:proofErr w:type="spellStart"/>
      <w:r>
        <w:rPr>
          <w:i/>
          <w:sz w:val="24"/>
          <w:szCs w:val="24"/>
        </w:rPr>
        <w:t>atleast</w:t>
      </w:r>
      <w:proofErr w:type="spellEnd"/>
      <w:r>
        <w:rPr>
          <w:i/>
          <w:sz w:val="24"/>
          <w:szCs w:val="24"/>
        </w:rPr>
        <w:t xml:space="preserve"> one life until all the coins are collected.</w:t>
      </w:r>
      <w:r w:rsidR="008E05F1" w:rsidRPr="008E05F1">
        <w:rPr>
          <w:i/>
          <w:sz w:val="24"/>
          <w:szCs w:val="24"/>
        </w:rPr>
        <w:t xml:space="preserve"> </w:t>
      </w:r>
      <w:r w:rsidR="008E05F1">
        <w:rPr>
          <w:i/>
          <w:sz w:val="24"/>
          <w:szCs w:val="24"/>
        </w:rPr>
        <w:t>Player falling of a platform result in respawning of the player at the start of the level &amp; colliding with enemies or enemy bullets will deduct a life off the player’s remaining lives.</w:t>
      </w:r>
    </w:p>
    <w:p w14:paraId="61BEB7B8" w14:textId="77777777" w:rsidR="00563A95" w:rsidRPr="008C6B2D" w:rsidRDefault="00563A95" w:rsidP="00563A95">
      <w:pPr>
        <w:pStyle w:val="ListParagraph"/>
        <w:rPr>
          <w:b/>
          <w:sz w:val="24"/>
          <w:szCs w:val="24"/>
        </w:rPr>
      </w:pPr>
    </w:p>
    <w:p w14:paraId="08B812D5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Play Mechanics</w:t>
      </w:r>
    </w:p>
    <w:p w14:paraId="08B812D6" w14:textId="29D6BD7B" w:rsidR="00686D09" w:rsidRDefault="00BF4089" w:rsidP="00686D0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proofErr w:type="gramStart"/>
      <w:r w:rsidRPr="00BF4089">
        <w:rPr>
          <w:i/>
          <w:sz w:val="24"/>
          <w:szCs w:val="24"/>
        </w:rPr>
        <w:t>how</w:t>
      </w:r>
      <w:proofErr w:type="gramEnd"/>
      <w:r w:rsidRPr="00BF4089">
        <w:rPr>
          <w:i/>
          <w:sz w:val="24"/>
          <w:szCs w:val="24"/>
        </w:rPr>
        <w:t xml:space="preserve"> does your game work?)</w:t>
      </w:r>
    </w:p>
    <w:p w14:paraId="2E2FCE15" w14:textId="77777777" w:rsidR="009F3987" w:rsidRDefault="009F3987" w:rsidP="00686D09">
      <w:pPr>
        <w:pStyle w:val="ListParagraph"/>
        <w:rPr>
          <w:i/>
          <w:sz w:val="24"/>
          <w:szCs w:val="24"/>
        </w:rPr>
      </w:pPr>
    </w:p>
    <w:p w14:paraId="07CD3EFB" w14:textId="61C1373C" w:rsidR="007E32CE" w:rsidRDefault="008E05F1" w:rsidP="007E32CE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Using Movement and Jump mechanics player needs to avoid hitting enemy bullets and enemies </w:t>
      </w:r>
      <w:r w:rsidR="00CE4604">
        <w:rPr>
          <w:i/>
          <w:sz w:val="24"/>
          <w:szCs w:val="24"/>
        </w:rPr>
        <w:t xml:space="preserve">to preserve their health and </w:t>
      </w:r>
      <w:r w:rsidR="00714CD1">
        <w:rPr>
          <w:i/>
          <w:sz w:val="24"/>
          <w:szCs w:val="24"/>
        </w:rPr>
        <w:t>avoid falling off platfor</w:t>
      </w:r>
      <w:r w:rsidR="00B370CB">
        <w:rPr>
          <w:i/>
          <w:sz w:val="24"/>
          <w:szCs w:val="24"/>
        </w:rPr>
        <w:t xml:space="preserve">ms </w:t>
      </w:r>
      <w:r w:rsidR="00714CD1">
        <w:rPr>
          <w:i/>
          <w:sz w:val="24"/>
          <w:szCs w:val="24"/>
        </w:rPr>
        <w:t xml:space="preserve">as respawn is at the </w:t>
      </w:r>
      <w:r w:rsidR="00B55C68">
        <w:rPr>
          <w:i/>
          <w:sz w:val="24"/>
          <w:szCs w:val="24"/>
        </w:rPr>
        <w:t xml:space="preserve">previous checkpoint </w:t>
      </w:r>
      <w:r w:rsidR="00714CD1">
        <w:rPr>
          <w:i/>
          <w:sz w:val="24"/>
          <w:szCs w:val="24"/>
        </w:rPr>
        <w:t>of the level.</w:t>
      </w:r>
    </w:p>
    <w:p w14:paraId="08B812D7" w14:textId="7D42D408" w:rsidR="00686D09" w:rsidRPr="008C6B2D" w:rsidRDefault="00563A95" w:rsidP="007E32CE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8B812D8" w14:textId="77777777" w:rsidR="00BF4089" w:rsidRPr="00BF4089" w:rsidRDefault="009F6693" w:rsidP="00686D09">
      <w:pPr>
        <w:pStyle w:val="ListParagraph"/>
        <w:numPr>
          <w:ilvl w:val="0"/>
          <w:numId w:val="1"/>
        </w:numPr>
        <w:rPr>
          <w:i/>
          <w:sz w:val="24"/>
          <w:szCs w:val="24"/>
        </w:rPr>
      </w:pPr>
      <w:r w:rsidRPr="008C6B2D">
        <w:rPr>
          <w:b/>
          <w:sz w:val="24"/>
          <w:szCs w:val="24"/>
        </w:rPr>
        <w:t>Camera</w:t>
      </w:r>
      <w:r w:rsidR="003E1D34">
        <w:rPr>
          <w:b/>
          <w:sz w:val="24"/>
          <w:szCs w:val="24"/>
        </w:rPr>
        <w:t xml:space="preserve"> </w:t>
      </w:r>
    </w:p>
    <w:p w14:paraId="08B812D9" w14:textId="7B01D085" w:rsidR="009F6693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(Point of View)</w:t>
      </w:r>
    </w:p>
    <w:p w14:paraId="0FA976CE" w14:textId="77777777" w:rsidR="009F3987" w:rsidRDefault="009F3987" w:rsidP="00BF4089">
      <w:pPr>
        <w:pStyle w:val="ListParagraph"/>
        <w:rPr>
          <w:i/>
          <w:sz w:val="24"/>
          <w:szCs w:val="24"/>
        </w:rPr>
      </w:pPr>
    </w:p>
    <w:p w14:paraId="253543A1" w14:textId="0974A18B" w:rsidR="007E32CE" w:rsidRPr="00BF4089" w:rsidRDefault="007E32CE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2D </w:t>
      </w:r>
      <w:r w:rsidR="0023463F">
        <w:rPr>
          <w:i/>
          <w:sz w:val="24"/>
          <w:szCs w:val="24"/>
        </w:rPr>
        <w:t>Locked-On Camera platformer</w:t>
      </w:r>
      <w:r>
        <w:rPr>
          <w:i/>
          <w:sz w:val="24"/>
          <w:szCs w:val="24"/>
        </w:rPr>
        <w:t>.</w:t>
      </w:r>
    </w:p>
    <w:p w14:paraId="08B812DA" w14:textId="5610AA0F" w:rsidR="00686D09" w:rsidRDefault="007E32CE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242D8D89" w14:textId="77777777" w:rsidR="00B55C68" w:rsidRPr="008C6B2D" w:rsidRDefault="00B55C68" w:rsidP="00686D09">
      <w:pPr>
        <w:rPr>
          <w:b/>
          <w:sz w:val="24"/>
          <w:szCs w:val="24"/>
        </w:rPr>
      </w:pPr>
    </w:p>
    <w:p w14:paraId="08B812DB" w14:textId="77777777" w:rsid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Controls</w:t>
      </w:r>
    </w:p>
    <w:p w14:paraId="08B812DC" w14:textId="733F734E"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(Which keys does your game use? Does it use the mouse or a joystick?)</w:t>
      </w:r>
    </w:p>
    <w:p w14:paraId="6437798F" w14:textId="77777777" w:rsidR="009F3987" w:rsidRDefault="009F3987" w:rsidP="00BF4089">
      <w:pPr>
        <w:pStyle w:val="ListParagraph"/>
        <w:rPr>
          <w:i/>
          <w:sz w:val="24"/>
          <w:szCs w:val="24"/>
        </w:rPr>
      </w:pPr>
    </w:p>
    <w:p w14:paraId="286E1E91" w14:textId="77777777" w:rsidR="00B4059A" w:rsidRDefault="00B4059A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On Screen UI </w:t>
      </w:r>
      <w:proofErr w:type="gramStart"/>
      <w:r>
        <w:rPr>
          <w:i/>
          <w:sz w:val="24"/>
          <w:szCs w:val="24"/>
        </w:rPr>
        <w:t>controls(</w:t>
      </w:r>
      <w:proofErr w:type="gramEnd"/>
      <w:r>
        <w:rPr>
          <w:i/>
          <w:sz w:val="24"/>
          <w:szCs w:val="24"/>
        </w:rPr>
        <w:t xml:space="preserve">Android) </w:t>
      </w:r>
    </w:p>
    <w:p w14:paraId="08B812DD" w14:textId="118E302C" w:rsidR="00686D09" w:rsidRDefault="00B4059A" w:rsidP="005D38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WASD – Movement, Space – Jump (PC)</w:t>
      </w:r>
    </w:p>
    <w:p w14:paraId="16DAC727" w14:textId="77777777" w:rsidR="005D3889" w:rsidRPr="005D3889" w:rsidRDefault="005D3889" w:rsidP="005D3889">
      <w:pPr>
        <w:pStyle w:val="ListParagraph"/>
        <w:rPr>
          <w:i/>
          <w:sz w:val="24"/>
          <w:szCs w:val="24"/>
        </w:rPr>
      </w:pPr>
    </w:p>
    <w:p w14:paraId="08B812DE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Saving and Loading</w:t>
      </w:r>
    </w:p>
    <w:p w14:paraId="08B812DF" w14:textId="1ED1F0CA"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(Does your game include saving and loading? When? How?)</w:t>
      </w:r>
    </w:p>
    <w:p w14:paraId="11D9C8A3" w14:textId="34B00C57" w:rsidR="00FB410F" w:rsidRDefault="00B4059A" w:rsidP="005D38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Game uses prefabs to save and load the collected stars as score from the main screen onto the </w:t>
      </w:r>
      <w:proofErr w:type="spellStart"/>
      <w:r>
        <w:rPr>
          <w:i/>
          <w:sz w:val="24"/>
          <w:szCs w:val="24"/>
        </w:rPr>
        <w:t>eath</w:t>
      </w:r>
      <w:proofErr w:type="spellEnd"/>
      <w:r>
        <w:rPr>
          <w:i/>
          <w:sz w:val="24"/>
          <w:szCs w:val="24"/>
        </w:rPr>
        <w:t xml:space="preserve"> screen</w:t>
      </w:r>
      <w:r w:rsidR="00B55C68">
        <w:rPr>
          <w:i/>
          <w:sz w:val="24"/>
          <w:szCs w:val="24"/>
        </w:rPr>
        <w:t>/Win</w:t>
      </w:r>
      <w:r w:rsidR="009E2722">
        <w:rPr>
          <w:i/>
          <w:sz w:val="24"/>
          <w:szCs w:val="24"/>
        </w:rPr>
        <w:t>.</w:t>
      </w:r>
    </w:p>
    <w:p w14:paraId="60D62D16" w14:textId="77777777" w:rsidR="005D3889" w:rsidRPr="008C6B2D" w:rsidRDefault="005D3889" w:rsidP="005D3889">
      <w:pPr>
        <w:pStyle w:val="ListParagraph"/>
        <w:rPr>
          <w:b/>
          <w:sz w:val="24"/>
          <w:szCs w:val="24"/>
        </w:rPr>
      </w:pPr>
    </w:p>
    <w:p w14:paraId="08B812E1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</w:p>
    <w:p w14:paraId="08B812E2" w14:textId="51AD8E1A" w:rsidR="00BF4089" w:rsidRP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(What does the game interface look like? Provide a screen shot or sketch)</w:t>
      </w:r>
      <w:r w:rsidR="009F3987" w:rsidRPr="009F3987">
        <w:rPr>
          <w:b/>
          <w:noProof/>
          <w:sz w:val="24"/>
          <w:szCs w:val="24"/>
        </w:rPr>
        <w:t xml:space="preserve"> </w:t>
      </w:r>
      <w:r w:rsidR="00B4059A">
        <w:rPr>
          <w:b/>
          <w:noProof/>
          <w:sz w:val="24"/>
          <w:szCs w:val="24"/>
        </w:rPr>
        <w:drawing>
          <wp:inline distT="0" distB="0" distL="0" distR="0" wp14:anchorId="2D59055B" wp14:editId="6FD17620">
            <wp:extent cx="5943600" cy="392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63323" w14:textId="77777777" w:rsidR="0048550E" w:rsidRDefault="0048550E" w:rsidP="00686D09">
      <w:pPr>
        <w:rPr>
          <w:b/>
          <w:sz w:val="24"/>
          <w:szCs w:val="24"/>
        </w:rPr>
      </w:pPr>
    </w:p>
    <w:p w14:paraId="010B2A81" w14:textId="6216DB5D" w:rsidR="008E05F1" w:rsidRPr="005D3889" w:rsidRDefault="00B4059A" w:rsidP="00686D09">
      <w:pPr>
        <w:rPr>
          <w:b/>
          <w:bCs/>
        </w:rPr>
      </w:pPr>
      <w:proofErr w:type="spellStart"/>
      <w:r w:rsidRPr="00B55C68">
        <w:rPr>
          <w:b/>
          <w:bCs/>
        </w:rPr>
        <w:t>Mockup</w:t>
      </w:r>
      <w:proofErr w:type="spellEnd"/>
      <w:r w:rsidRPr="00B55C68">
        <w:rPr>
          <w:b/>
          <w:bCs/>
        </w:rPr>
        <w:t xml:space="preserve"> of the game’s </w:t>
      </w:r>
      <w:r w:rsidR="008E05F1" w:rsidRPr="00B55C68">
        <w:rPr>
          <w:b/>
          <w:bCs/>
        </w:rPr>
        <w:t xml:space="preserve">UI </w:t>
      </w:r>
      <w:r w:rsidRPr="00B55C68">
        <w:rPr>
          <w:b/>
          <w:bCs/>
        </w:rPr>
        <w:t>wireframe</w:t>
      </w:r>
      <w:r w:rsidR="008E05F1" w:rsidRPr="00B55C68">
        <w:rPr>
          <w:b/>
          <w:bCs/>
        </w:rPr>
        <w:t>s</w:t>
      </w:r>
      <w:r w:rsidRPr="00B55C68">
        <w:rPr>
          <w:b/>
          <w:bCs/>
        </w:rPr>
        <w:t xml:space="preserve"> in Figma –</w:t>
      </w:r>
    </w:p>
    <w:p w14:paraId="4EF17BD1" w14:textId="206F8689" w:rsidR="009E2722" w:rsidRDefault="008D336F" w:rsidP="008E05F1">
      <w:hyperlink r:id="rId14" w:history="1">
        <w:r w:rsidR="008E05F1" w:rsidRPr="00E850B4">
          <w:rPr>
            <w:rStyle w:val="Hyperlink"/>
          </w:rPr>
          <w:t>https://www.figma.com/proto/2smw2HbY1NWBJ642Feomd2/Untitled?node-id=2%3A2&amp;scaling=scale-down&amp;page-id=0%3A1&amp;starting-point-node-id=10%3A3&amp;show-proto-sidebar=1</w:t>
        </w:r>
      </w:hyperlink>
    </w:p>
    <w:p w14:paraId="08B812E4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Menu and Screen Descriptions</w:t>
      </w:r>
    </w:p>
    <w:p w14:paraId="08B812E5" w14:textId="63D4FD01"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(Include additional screen shots and accompanying descriptions for any menus and additional screen)</w:t>
      </w:r>
    </w:p>
    <w:p w14:paraId="77B833A6" w14:textId="03C665CC" w:rsidR="00C61035" w:rsidRDefault="009E2722" w:rsidP="00C61035">
      <w:pPr>
        <w:pStyle w:val="ListParagraph"/>
      </w:pPr>
      <w:r>
        <w:rPr>
          <w:i/>
          <w:sz w:val="24"/>
          <w:szCs w:val="24"/>
        </w:rPr>
        <w:t>Used</w:t>
      </w:r>
      <w:r w:rsidR="005A5E5A">
        <w:rPr>
          <w:i/>
          <w:sz w:val="24"/>
          <w:szCs w:val="24"/>
        </w:rPr>
        <w:t xml:space="preserve"> </w:t>
      </w:r>
      <w:proofErr w:type="spellStart"/>
      <w:r w:rsidR="005A5E5A">
        <w:rPr>
          <w:i/>
          <w:sz w:val="24"/>
          <w:szCs w:val="24"/>
        </w:rPr>
        <w:t>Sunnyland</w:t>
      </w:r>
      <w:proofErr w:type="spellEnd"/>
      <w:r w:rsidR="005A5E5A">
        <w:rPr>
          <w:i/>
          <w:sz w:val="24"/>
          <w:szCs w:val="24"/>
        </w:rPr>
        <w:t xml:space="preserve"> assets for most of </w:t>
      </w:r>
      <w:proofErr w:type="spellStart"/>
      <w:r w:rsidR="005A5E5A">
        <w:rPr>
          <w:i/>
          <w:sz w:val="24"/>
          <w:szCs w:val="24"/>
        </w:rPr>
        <w:t>thegame</w:t>
      </w:r>
      <w:proofErr w:type="spellEnd"/>
      <w:r w:rsidR="005A5E5A">
        <w:rPr>
          <w:i/>
          <w:sz w:val="24"/>
          <w:szCs w:val="24"/>
        </w:rPr>
        <w:t xml:space="preserve"> and created own buttons for UI</w:t>
      </w:r>
      <w:r w:rsidR="005A5E5A">
        <w:t xml:space="preserve"> </w:t>
      </w:r>
    </w:p>
    <w:p w14:paraId="6D3BE5B9" w14:textId="7192F8EA" w:rsidR="00C61035" w:rsidRPr="00C61035" w:rsidRDefault="00C61035" w:rsidP="00C61035">
      <w:pPr>
        <w:rPr>
          <w:b/>
          <w:sz w:val="24"/>
          <w:szCs w:val="24"/>
        </w:rPr>
      </w:pPr>
      <w:r>
        <w:rPr>
          <w:b/>
          <w:sz w:val="24"/>
          <w:szCs w:val="24"/>
        </w:rPr>
        <w:t>Menu Screen</w:t>
      </w:r>
    </w:p>
    <w:p w14:paraId="08B812E6" w14:textId="7BA4F299" w:rsidR="00686D09" w:rsidRDefault="005A5E5A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CA3F986" wp14:editId="3658F791">
            <wp:extent cx="5943600" cy="2811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BBF24" w14:textId="61F0EC38" w:rsidR="00C61035" w:rsidRDefault="00C61035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>Instructions Screen</w:t>
      </w:r>
    </w:p>
    <w:p w14:paraId="3FB73C53" w14:textId="22FFF4B7" w:rsidR="005A5E5A" w:rsidRDefault="005A5E5A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569E537" wp14:editId="539BFBC1">
            <wp:extent cx="5943600" cy="281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E167" w14:textId="6FE30CD9" w:rsidR="00C61035" w:rsidRDefault="00C61035" w:rsidP="00686D09">
      <w:pPr>
        <w:rPr>
          <w:b/>
          <w:sz w:val="24"/>
          <w:szCs w:val="24"/>
        </w:rPr>
      </w:pPr>
    </w:p>
    <w:p w14:paraId="0603422C" w14:textId="460E5139" w:rsidR="00C61035" w:rsidRDefault="00C61035" w:rsidP="00686D09">
      <w:pPr>
        <w:rPr>
          <w:b/>
          <w:sz w:val="24"/>
          <w:szCs w:val="24"/>
        </w:rPr>
      </w:pPr>
    </w:p>
    <w:p w14:paraId="2E4EDD3C" w14:textId="0347FC41" w:rsidR="00C61035" w:rsidRDefault="00C61035" w:rsidP="00686D09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GamePlay</w:t>
      </w:r>
      <w:proofErr w:type="spellEnd"/>
      <w:r>
        <w:rPr>
          <w:b/>
          <w:sz w:val="24"/>
          <w:szCs w:val="24"/>
        </w:rPr>
        <w:t>/Level Screen</w:t>
      </w:r>
    </w:p>
    <w:p w14:paraId="08B812E7" w14:textId="5FD52832" w:rsidR="00BF4089" w:rsidRDefault="005A5E5A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EAA71AB" wp14:editId="179B6C8F">
            <wp:extent cx="5935980" cy="28270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3EB2C" w14:textId="6D11A4C3" w:rsidR="00C61035" w:rsidRDefault="00C61035" w:rsidP="00686D09">
      <w:pPr>
        <w:rPr>
          <w:b/>
          <w:sz w:val="24"/>
          <w:szCs w:val="24"/>
        </w:rPr>
      </w:pPr>
    </w:p>
    <w:p w14:paraId="58EACC5E" w14:textId="5918AF0A" w:rsidR="00C61035" w:rsidRDefault="00C61035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>Death Screen</w:t>
      </w:r>
    </w:p>
    <w:p w14:paraId="7D827697" w14:textId="7744AA2B" w:rsidR="005A5E5A" w:rsidRDefault="005A5E5A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D4CD0A3" wp14:editId="60EB06D1">
            <wp:extent cx="5935980" cy="28346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17814" w14:textId="77777777" w:rsidR="00C61035" w:rsidRDefault="00C61035" w:rsidP="00686D09">
      <w:pPr>
        <w:rPr>
          <w:b/>
          <w:sz w:val="24"/>
          <w:szCs w:val="24"/>
        </w:rPr>
      </w:pPr>
    </w:p>
    <w:p w14:paraId="0FE6B169" w14:textId="77777777" w:rsidR="00C61035" w:rsidRDefault="00C61035" w:rsidP="00686D09">
      <w:pPr>
        <w:rPr>
          <w:b/>
          <w:sz w:val="24"/>
          <w:szCs w:val="24"/>
        </w:rPr>
      </w:pPr>
    </w:p>
    <w:p w14:paraId="0A9E1BF8" w14:textId="77777777" w:rsidR="00C61035" w:rsidRDefault="00C61035" w:rsidP="00686D09">
      <w:pPr>
        <w:rPr>
          <w:b/>
          <w:sz w:val="24"/>
          <w:szCs w:val="24"/>
        </w:rPr>
      </w:pPr>
    </w:p>
    <w:p w14:paraId="1906245E" w14:textId="77777777" w:rsidR="00C61035" w:rsidRDefault="00C61035" w:rsidP="00686D09">
      <w:pPr>
        <w:rPr>
          <w:b/>
          <w:sz w:val="24"/>
          <w:szCs w:val="24"/>
        </w:rPr>
      </w:pPr>
    </w:p>
    <w:p w14:paraId="7A667A69" w14:textId="77777777" w:rsidR="00C61035" w:rsidRDefault="00C61035" w:rsidP="00686D09">
      <w:pPr>
        <w:rPr>
          <w:b/>
          <w:sz w:val="24"/>
          <w:szCs w:val="24"/>
        </w:rPr>
      </w:pPr>
    </w:p>
    <w:p w14:paraId="0167792B" w14:textId="77777777" w:rsidR="00C61035" w:rsidRDefault="00C61035" w:rsidP="00686D09">
      <w:pPr>
        <w:rPr>
          <w:b/>
          <w:sz w:val="24"/>
          <w:szCs w:val="24"/>
        </w:rPr>
      </w:pPr>
    </w:p>
    <w:p w14:paraId="0E975CF0" w14:textId="77777777" w:rsidR="00C61035" w:rsidRDefault="00C61035" w:rsidP="00686D09">
      <w:pPr>
        <w:rPr>
          <w:b/>
          <w:sz w:val="24"/>
          <w:szCs w:val="24"/>
        </w:rPr>
      </w:pPr>
    </w:p>
    <w:p w14:paraId="2041255D" w14:textId="79A01D77" w:rsidR="00C61035" w:rsidRDefault="00C61035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>Win Screen</w:t>
      </w:r>
    </w:p>
    <w:p w14:paraId="5358FB68" w14:textId="27C3787B" w:rsidR="005A5E5A" w:rsidRDefault="005A5E5A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CEF25CB" wp14:editId="1116EE98">
            <wp:extent cx="5935980" cy="28346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DA28" w14:textId="2E643068" w:rsidR="005A5E5A" w:rsidRDefault="005A5E5A" w:rsidP="00686D09">
      <w:pPr>
        <w:rPr>
          <w:b/>
          <w:sz w:val="24"/>
          <w:szCs w:val="24"/>
        </w:rPr>
      </w:pPr>
    </w:p>
    <w:p w14:paraId="54A1C1F3" w14:textId="7FA2E0F3" w:rsidR="00C61035" w:rsidRDefault="00C61035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>Pause Screen</w:t>
      </w:r>
    </w:p>
    <w:p w14:paraId="454B0203" w14:textId="3ABDD576" w:rsidR="005A5E5A" w:rsidRDefault="005A5E5A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D1BF1E7" wp14:editId="1C226772">
            <wp:extent cx="5943600" cy="2834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2E01E" w14:textId="36213F3D" w:rsidR="005A5E5A" w:rsidRDefault="005A5E5A" w:rsidP="00686D09">
      <w:pPr>
        <w:rPr>
          <w:b/>
          <w:sz w:val="24"/>
          <w:szCs w:val="24"/>
        </w:rPr>
      </w:pPr>
    </w:p>
    <w:p w14:paraId="3483C98C" w14:textId="11ACB9A9" w:rsidR="005A5E5A" w:rsidRDefault="00C61035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Platforms</w:t>
      </w:r>
    </w:p>
    <w:p w14:paraId="2A5B4AC8" w14:textId="6C16B5F8" w:rsidR="00C61035" w:rsidRDefault="00C61035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44E532F" wp14:editId="00A38739">
            <wp:extent cx="5730240" cy="2148205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477" cy="217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3F3F7A6F" wp14:editId="544BAFC6">
            <wp:extent cx="5768340" cy="217106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143" cy="218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00D1" w14:textId="77777777" w:rsidR="00C61035" w:rsidRDefault="00C61035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>Coins</w:t>
      </w:r>
    </w:p>
    <w:p w14:paraId="7965BE18" w14:textId="3ADE0CAC" w:rsidR="005A5E5A" w:rsidRDefault="00C61035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8DF4325" wp14:editId="77C0838C">
            <wp:extent cx="5768340" cy="2127250"/>
            <wp:effectExtent l="0" t="0" r="3810" b="6350"/>
            <wp:docPr id="5" name="Picture 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79" cy="213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2613" w14:textId="45A3110D" w:rsidR="005A5E5A" w:rsidRDefault="00C61035" w:rsidP="00686D0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0CAC01F0" wp14:editId="473266E8">
            <wp:extent cx="5920740" cy="225298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371" cy="225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1F392" w14:textId="77777777" w:rsidR="005B29D8" w:rsidRPr="008C6B2D" w:rsidRDefault="005B29D8" w:rsidP="00686D09">
      <w:pPr>
        <w:rPr>
          <w:b/>
          <w:sz w:val="24"/>
          <w:szCs w:val="24"/>
        </w:rPr>
      </w:pPr>
    </w:p>
    <w:p w14:paraId="08B812E8" w14:textId="77777777" w:rsidR="00BF4089" w:rsidRPr="00BF4089" w:rsidRDefault="009F6693" w:rsidP="00BF408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World</w:t>
      </w:r>
      <w:r w:rsidR="003E1D34">
        <w:rPr>
          <w:b/>
          <w:sz w:val="24"/>
          <w:szCs w:val="24"/>
        </w:rPr>
        <w:t xml:space="preserve"> </w:t>
      </w:r>
    </w:p>
    <w:p w14:paraId="08B812E9" w14:textId="5CD1DA0C" w:rsidR="009F6693" w:rsidRDefault="003E1D34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</w:t>
      </w:r>
      <w:r w:rsidR="00BF4089">
        <w:rPr>
          <w:i/>
          <w:sz w:val="24"/>
          <w:szCs w:val="24"/>
        </w:rPr>
        <w:t xml:space="preserve">Describe </w:t>
      </w:r>
      <w:r w:rsidR="00BF4089" w:rsidRPr="00BF4089">
        <w:rPr>
          <w:i/>
          <w:sz w:val="24"/>
          <w:szCs w:val="24"/>
        </w:rPr>
        <w:t xml:space="preserve">Your Game </w:t>
      </w:r>
      <w:r w:rsidRPr="00BF4089">
        <w:rPr>
          <w:i/>
          <w:sz w:val="24"/>
          <w:szCs w:val="24"/>
        </w:rPr>
        <w:t>Environment)</w:t>
      </w:r>
    </w:p>
    <w:p w14:paraId="79A6E096" w14:textId="77777777" w:rsidR="009F3987" w:rsidRDefault="009F3987" w:rsidP="00BF4089">
      <w:pPr>
        <w:pStyle w:val="ListParagraph"/>
        <w:rPr>
          <w:i/>
          <w:sz w:val="24"/>
          <w:szCs w:val="24"/>
        </w:rPr>
      </w:pPr>
    </w:p>
    <w:p w14:paraId="08B812EA" w14:textId="6AC781B3" w:rsidR="00686D09" w:rsidRPr="008C6B2D" w:rsidRDefault="009E2722" w:rsidP="00686D09">
      <w:pPr>
        <w:pStyle w:val="ListParagraph"/>
        <w:rPr>
          <w:b/>
          <w:sz w:val="24"/>
          <w:szCs w:val="24"/>
        </w:rPr>
      </w:pPr>
      <w:r>
        <w:rPr>
          <w:i/>
          <w:sz w:val="24"/>
          <w:szCs w:val="24"/>
        </w:rPr>
        <w:t xml:space="preserve">The Game is locked in </w:t>
      </w:r>
      <w:r w:rsidR="00714CD1">
        <w:rPr>
          <w:i/>
          <w:sz w:val="24"/>
          <w:szCs w:val="24"/>
        </w:rPr>
        <w:t>landscape</w:t>
      </w:r>
      <w:r>
        <w:rPr>
          <w:i/>
          <w:sz w:val="24"/>
          <w:szCs w:val="24"/>
        </w:rPr>
        <w:t xml:space="preserve"> resolution and have the controls and HUD at the bottom of the screen. </w:t>
      </w:r>
      <w:r w:rsidR="00714CD1">
        <w:rPr>
          <w:i/>
          <w:sz w:val="24"/>
          <w:szCs w:val="24"/>
        </w:rPr>
        <w:t>The game has platforms, moving platforms, bouncing platforms, eagle enemy with bullets, possum enemy no bullets, pickup stars &amp; Player.</w:t>
      </w:r>
    </w:p>
    <w:p w14:paraId="08B812EB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08B812EC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Levels </w:t>
      </w:r>
    </w:p>
    <w:p w14:paraId="08B812ED" w14:textId="16C9230D" w:rsidR="00BF4089" w:rsidRDefault="00BF4089" w:rsidP="00BF4089">
      <w:pPr>
        <w:pStyle w:val="ListParagraph"/>
        <w:rPr>
          <w:i/>
          <w:sz w:val="24"/>
          <w:szCs w:val="24"/>
        </w:rPr>
      </w:pPr>
      <w:r w:rsidRPr="00BF4089">
        <w:rPr>
          <w:i/>
          <w:sz w:val="24"/>
          <w:szCs w:val="24"/>
        </w:rPr>
        <w:t>(Describe Each of your game levels)</w:t>
      </w:r>
    </w:p>
    <w:p w14:paraId="3D526272" w14:textId="55B94C2E" w:rsidR="009F3987" w:rsidRDefault="009F3987" w:rsidP="00BF4089">
      <w:pPr>
        <w:pStyle w:val="ListParagraph"/>
        <w:rPr>
          <w:i/>
          <w:sz w:val="24"/>
          <w:szCs w:val="24"/>
        </w:rPr>
      </w:pPr>
    </w:p>
    <w:p w14:paraId="40AC56CE" w14:textId="71533F1B" w:rsidR="00714CD1" w:rsidRDefault="00D55E96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Level </w:t>
      </w:r>
      <w:proofErr w:type="gramStart"/>
      <w:r>
        <w:rPr>
          <w:i/>
          <w:sz w:val="24"/>
          <w:szCs w:val="24"/>
        </w:rPr>
        <w:t>includes</w:t>
      </w:r>
      <w:r w:rsidR="00DA0C02">
        <w:rPr>
          <w:i/>
          <w:sz w:val="24"/>
          <w:szCs w:val="24"/>
        </w:rPr>
        <w:t xml:space="preserve"> :</w:t>
      </w:r>
      <w:proofErr w:type="gramEnd"/>
    </w:p>
    <w:p w14:paraId="4ABCB316" w14:textId="0011D664" w:rsidR="00D55E96" w:rsidRPr="00D55E96" w:rsidRDefault="00D55E96" w:rsidP="00D55E96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Player,</w:t>
      </w:r>
      <w:r w:rsidRPr="00D55E96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flying in vertical motion </w:t>
      </w:r>
      <w:r w:rsidR="00DA0C02">
        <w:rPr>
          <w:i/>
          <w:sz w:val="24"/>
          <w:szCs w:val="24"/>
        </w:rPr>
        <w:t xml:space="preserve">&amp; bombs shooting capable </w:t>
      </w:r>
      <w:r>
        <w:rPr>
          <w:i/>
          <w:sz w:val="24"/>
          <w:szCs w:val="24"/>
        </w:rPr>
        <w:t>Bird enemy which can change direction upon player collision with its collider, flying in Horizontal motion</w:t>
      </w:r>
      <w:r w:rsidR="00DA0C02">
        <w:rPr>
          <w:i/>
          <w:sz w:val="24"/>
          <w:szCs w:val="24"/>
        </w:rPr>
        <w:t xml:space="preserve"> &amp; bombs shooting capable</w:t>
      </w:r>
      <w:r>
        <w:rPr>
          <w:i/>
          <w:sz w:val="24"/>
          <w:szCs w:val="24"/>
        </w:rPr>
        <w:t xml:space="preserve"> Bird enemy which cannot change directions</w:t>
      </w:r>
      <w:r w:rsidR="00DA0C02">
        <w:rPr>
          <w:i/>
          <w:sz w:val="24"/>
          <w:szCs w:val="24"/>
        </w:rPr>
        <w:t xml:space="preserve">, </w:t>
      </w:r>
      <w:r>
        <w:rPr>
          <w:i/>
          <w:sz w:val="24"/>
          <w:szCs w:val="24"/>
        </w:rPr>
        <w:t xml:space="preserve">Possum enemy </w:t>
      </w:r>
      <w:r w:rsidR="00DA0C02">
        <w:rPr>
          <w:i/>
          <w:sz w:val="24"/>
          <w:szCs w:val="24"/>
        </w:rPr>
        <w:t xml:space="preserve">with Line of sight and ground/platform walking capability, Horizontal, Vertical &amp; Diagonal Up moving platforms, Bouncing platforms, Death panel at the bottom of the level. </w:t>
      </w:r>
    </w:p>
    <w:p w14:paraId="130672ED" w14:textId="7973AE75" w:rsidR="00FF3A81" w:rsidRDefault="00FF3A81" w:rsidP="00686D09">
      <w:pPr>
        <w:rPr>
          <w:b/>
          <w:sz w:val="24"/>
          <w:szCs w:val="24"/>
        </w:rPr>
      </w:pPr>
    </w:p>
    <w:p w14:paraId="3B617445" w14:textId="6399738C" w:rsidR="0064260F" w:rsidRPr="0064260F" w:rsidRDefault="009F6693" w:rsidP="006426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Progression</w:t>
      </w:r>
    </w:p>
    <w:p w14:paraId="46FE2BAE" w14:textId="61F0D6CD" w:rsidR="0064260F" w:rsidRDefault="00DA0C02" w:rsidP="002F499C">
      <w:pPr>
        <w:ind w:left="72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Collecting all the remaining </w:t>
      </w:r>
      <w:r w:rsidR="00EA586F">
        <w:rPr>
          <w:bCs/>
          <w:i/>
          <w:iCs/>
          <w:sz w:val="24"/>
          <w:szCs w:val="24"/>
        </w:rPr>
        <w:t xml:space="preserve">Stars laid across the level. </w:t>
      </w:r>
    </w:p>
    <w:p w14:paraId="6F6D5AF3" w14:textId="51470C5F" w:rsidR="005B29D8" w:rsidRDefault="005B29D8" w:rsidP="002F499C">
      <w:pPr>
        <w:ind w:left="720"/>
        <w:rPr>
          <w:bCs/>
          <w:i/>
          <w:iCs/>
          <w:sz w:val="24"/>
          <w:szCs w:val="24"/>
        </w:rPr>
      </w:pPr>
    </w:p>
    <w:p w14:paraId="2DB26829" w14:textId="77777777" w:rsidR="005B29D8" w:rsidRPr="003460CD" w:rsidRDefault="005B29D8" w:rsidP="002F499C">
      <w:pPr>
        <w:ind w:left="720"/>
        <w:rPr>
          <w:bCs/>
          <w:i/>
          <w:iCs/>
          <w:sz w:val="24"/>
          <w:szCs w:val="24"/>
        </w:rPr>
      </w:pPr>
    </w:p>
    <w:p w14:paraId="08B812F1" w14:textId="77777777" w:rsid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Characters</w:t>
      </w:r>
    </w:p>
    <w:p w14:paraId="08B812F2" w14:textId="623AE3F5" w:rsidR="00686D09" w:rsidRDefault="005C2F0F" w:rsidP="005C2F0F">
      <w:pPr>
        <w:ind w:firstLine="720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</w:t>
      </w:r>
      <w:r>
        <w:rPr>
          <w:i/>
          <w:sz w:val="24"/>
          <w:szCs w:val="24"/>
        </w:rPr>
        <w:t>Describe Your game avatar if applicable)</w:t>
      </w:r>
    </w:p>
    <w:p w14:paraId="2C42C1B4" w14:textId="3052C9F5" w:rsidR="00EA586F" w:rsidRDefault="00EA586F" w:rsidP="00686D09">
      <w:pPr>
        <w:rPr>
          <w:i/>
          <w:sz w:val="24"/>
          <w:szCs w:val="24"/>
        </w:rPr>
      </w:pPr>
      <w:r>
        <w:rPr>
          <w:i/>
          <w:sz w:val="24"/>
          <w:szCs w:val="24"/>
        </w:rPr>
        <w:tab/>
        <w:t>Player fox character, Flying Bird enemies * 2, walking/patrolling possum enemy.</w:t>
      </w:r>
    </w:p>
    <w:p w14:paraId="731A8668" w14:textId="77777777" w:rsidR="005B29D8" w:rsidRPr="00EA586F" w:rsidRDefault="005B29D8" w:rsidP="00686D09">
      <w:pPr>
        <w:rPr>
          <w:i/>
          <w:sz w:val="24"/>
          <w:szCs w:val="24"/>
        </w:rPr>
      </w:pPr>
    </w:p>
    <w:p w14:paraId="08B812F4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Non-player Characters</w:t>
      </w:r>
    </w:p>
    <w:p w14:paraId="08B812F5" w14:textId="4EC237BF" w:rsidR="005C2F0F" w:rsidRDefault="005C2F0F" w:rsidP="005C2F0F">
      <w:pPr>
        <w:pStyle w:val="ListParagraph"/>
        <w:rPr>
          <w:sz w:val="24"/>
          <w:szCs w:val="24"/>
        </w:rPr>
      </w:pPr>
      <w:r w:rsidRPr="005C2F0F">
        <w:rPr>
          <w:sz w:val="24"/>
          <w:szCs w:val="24"/>
        </w:rPr>
        <w:t>(</w:t>
      </w:r>
      <w:r>
        <w:rPr>
          <w:sz w:val="24"/>
          <w:szCs w:val="24"/>
        </w:rPr>
        <w:t xml:space="preserve">Describe </w:t>
      </w:r>
      <w:r w:rsidRPr="005C2F0F">
        <w:rPr>
          <w:sz w:val="24"/>
          <w:szCs w:val="24"/>
        </w:rPr>
        <w:t>Any Computer controlled Allies</w:t>
      </w:r>
      <w:r>
        <w:rPr>
          <w:sz w:val="24"/>
          <w:szCs w:val="24"/>
        </w:rPr>
        <w:t xml:space="preserve"> and how they work</w:t>
      </w:r>
      <w:r w:rsidRPr="005C2F0F">
        <w:rPr>
          <w:sz w:val="24"/>
          <w:szCs w:val="24"/>
        </w:rPr>
        <w:t>)</w:t>
      </w:r>
    </w:p>
    <w:p w14:paraId="1627C64B" w14:textId="1DD375FE" w:rsidR="005A5E5A" w:rsidRDefault="00EA586F" w:rsidP="005B29D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Floating and animating star power-ups</w:t>
      </w:r>
      <w:r w:rsidR="0048550E">
        <w:rPr>
          <w:sz w:val="24"/>
          <w:szCs w:val="24"/>
        </w:rPr>
        <w:t>, Brick blocks.</w:t>
      </w:r>
    </w:p>
    <w:p w14:paraId="54625F0C" w14:textId="77777777" w:rsidR="005B29D8" w:rsidRPr="005B29D8" w:rsidRDefault="005B29D8" w:rsidP="005B29D8">
      <w:pPr>
        <w:pStyle w:val="ListParagraph"/>
        <w:rPr>
          <w:sz w:val="24"/>
          <w:szCs w:val="24"/>
        </w:rPr>
      </w:pPr>
    </w:p>
    <w:p w14:paraId="08B812F7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</w:p>
    <w:p w14:paraId="08B812F8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(Describe computer-generated enemies and boss monsters)</w:t>
      </w:r>
    </w:p>
    <w:p w14:paraId="08B812F9" w14:textId="5CE53E07" w:rsidR="00686D09" w:rsidRDefault="00EA586F" w:rsidP="00EA586F">
      <w:pPr>
        <w:ind w:left="720"/>
        <w:rPr>
          <w:i/>
          <w:sz w:val="24"/>
          <w:szCs w:val="24"/>
        </w:rPr>
      </w:pPr>
      <w:r>
        <w:rPr>
          <w:i/>
          <w:sz w:val="24"/>
          <w:szCs w:val="24"/>
        </w:rPr>
        <w:t>Flying in vertical motion &amp; bombs shooting capable Bird enemy which can change direction upon player collision with its collider, flying in Horizontal motion &amp; bombs shooting capable Bird enemy which cannot change directions, Possum enemy with Line of sight and ground/platform walking capability</w:t>
      </w:r>
    </w:p>
    <w:p w14:paraId="6189773F" w14:textId="77777777" w:rsidR="005B29D8" w:rsidRPr="008C6B2D" w:rsidRDefault="005B29D8" w:rsidP="00EA586F">
      <w:pPr>
        <w:ind w:left="720"/>
        <w:rPr>
          <w:b/>
          <w:sz w:val="24"/>
          <w:szCs w:val="24"/>
        </w:rPr>
      </w:pPr>
    </w:p>
    <w:p w14:paraId="08B812FA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Weapons</w:t>
      </w:r>
    </w:p>
    <w:p w14:paraId="08B812FB" w14:textId="20BB9B29" w:rsid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(Describe any weapons available to the user)</w:t>
      </w:r>
    </w:p>
    <w:p w14:paraId="583C3B73" w14:textId="123BC3B0" w:rsidR="00FF3A81" w:rsidRPr="005C2F0F" w:rsidRDefault="00EA586F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Birds have bombs shooting capability.</w:t>
      </w:r>
    </w:p>
    <w:p w14:paraId="08B812FC" w14:textId="4116BF74" w:rsidR="00686D09" w:rsidRPr="008C6B2D" w:rsidRDefault="00FF3A81" w:rsidP="00686D0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08B812FD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Items</w:t>
      </w:r>
    </w:p>
    <w:p w14:paraId="08B812FE" w14:textId="08DA070C" w:rsidR="00686D09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(Describe any in-game items that can help or hinder the user)</w:t>
      </w:r>
    </w:p>
    <w:p w14:paraId="790D82FA" w14:textId="782D42DB" w:rsidR="003526CB" w:rsidRPr="005C2F0F" w:rsidRDefault="00B55C68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Rando</w:t>
      </w:r>
      <w:r w:rsidR="00577449">
        <w:rPr>
          <w:i/>
          <w:sz w:val="24"/>
          <w:szCs w:val="24"/>
        </w:rPr>
        <w:t>m</w:t>
      </w:r>
      <w:r>
        <w:rPr>
          <w:i/>
          <w:sz w:val="24"/>
          <w:szCs w:val="24"/>
        </w:rPr>
        <w:t xml:space="preserve"> colored </w:t>
      </w:r>
      <w:r w:rsidR="00EA586F">
        <w:rPr>
          <w:i/>
          <w:sz w:val="24"/>
          <w:szCs w:val="24"/>
        </w:rPr>
        <w:t xml:space="preserve">Star </w:t>
      </w:r>
      <w:proofErr w:type="spellStart"/>
      <w:proofErr w:type="gramStart"/>
      <w:r w:rsidR="00EA586F">
        <w:rPr>
          <w:i/>
          <w:sz w:val="24"/>
          <w:szCs w:val="24"/>
        </w:rPr>
        <w:t>pickups,</w:t>
      </w:r>
      <w:r w:rsidR="009F663B">
        <w:rPr>
          <w:i/>
          <w:sz w:val="24"/>
          <w:szCs w:val="24"/>
        </w:rPr>
        <w:t>Two</w:t>
      </w:r>
      <w:proofErr w:type="spellEnd"/>
      <w:proofErr w:type="gramEnd"/>
      <w:r w:rsidR="009F663B">
        <w:rPr>
          <w:i/>
          <w:sz w:val="24"/>
          <w:szCs w:val="24"/>
        </w:rPr>
        <w:t>-way,</w:t>
      </w:r>
      <w:r w:rsidR="00EA586F">
        <w:rPr>
          <w:i/>
          <w:sz w:val="24"/>
          <w:szCs w:val="24"/>
        </w:rPr>
        <w:t xml:space="preserve"> moving</w:t>
      </w:r>
      <w:r w:rsidR="009F663B">
        <w:rPr>
          <w:i/>
          <w:sz w:val="24"/>
          <w:szCs w:val="24"/>
        </w:rPr>
        <w:t>, sliding</w:t>
      </w:r>
      <w:r w:rsidR="00EA586F">
        <w:rPr>
          <w:i/>
          <w:sz w:val="24"/>
          <w:szCs w:val="24"/>
        </w:rPr>
        <w:t xml:space="preserve"> and bouncing platforms.</w:t>
      </w:r>
    </w:p>
    <w:p w14:paraId="3E11FF37" w14:textId="77777777" w:rsidR="003526CB" w:rsidRPr="008C6B2D" w:rsidRDefault="003526CB" w:rsidP="00686D09">
      <w:pPr>
        <w:rPr>
          <w:b/>
          <w:sz w:val="24"/>
          <w:szCs w:val="24"/>
        </w:rPr>
      </w:pPr>
    </w:p>
    <w:p w14:paraId="08B81300" w14:textId="77777777" w:rsidR="005C2F0F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Abilities</w:t>
      </w:r>
    </w:p>
    <w:p w14:paraId="12B4EFAE" w14:textId="20DE5FEC" w:rsidR="00EA586F" w:rsidRDefault="00EA586F" w:rsidP="003526CB">
      <w:pPr>
        <w:ind w:left="72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Movement, Jump.</w:t>
      </w:r>
    </w:p>
    <w:p w14:paraId="7E223B5E" w14:textId="77777777" w:rsidR="00EA586F" w:rsidRPr="003526CB" w:rsidRDefault="00EA586F" w:rsidP="003526CB">
      <w:pPr>
        <w:ind w:left="720"/>
        <w:rPr>
          <w:bCs/>
          <w:i/>
          <w:iCs/>
          <w:sz w:val="24"/>
          <w:szCs w:val="24"/>
        </w:rPr>
      </w:pPr>
    </w:p>
    <w:p w14:paraId="08B81302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Vehicles</w:t>
      </w:r>
    </w:p>
    <w:p w14:paraId="08B81304" w14:textId="48E5CA3A" w:rsidR="00686D09" w:rsidRDefault="00DA6FE1" w:rsidP="003526CB">
      <w:pPr>
        <w:ind w:left="72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Moving Platforms for short distances.</w:t>
      </w:r>
    </w:p>
    <w:p w14:paraId="328BE112" w14:textId="77777777" w:rsidR="00DA6FE1" w:rsidRPr="003526CB" w:rsidRDefault="00DA6FE1" w:rsidP="003526CB">
      <w:pPr>
        <w:ind w:left="720"/>
        <w:rPr>
          <w:bCs/>
          <w:i/>
          <w:iCs/>
          <w:sz w:val="24"/>
          <w:szCs w:val="24"/>
        </w:rPr>
      </w:pPr>
    </w:p>
    <w:p w14:paraId="08B81305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Script</w:t>
      </w:r>
    </w:p>
    <w:p w14:paraId="10FCCE67" w14:textId="71B08A85" w:rsidR="005A5E5A" w:rsidRPr="003526CB" w:rsidRDefault="00DA6FE1" w:rsidP="005B29D8">
      <w:pPr>
        <w:ind w:left="72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Game Controller, Player Behaviour, Player Animation State, Play Button, Cancel Button, Pause, Score Manager, Audio Manager, Enemy Controller</w:t>
      </w:r>
      <w:r w:rsidR="00204E12">
        <w:rPr>
          <w:bCs/>
          <w:i/>
          <w:iCs/>
          <w:sz w:val="24"/>
          <w:szCs w:val="24"/>
        </w:rPr>
        <w:t xml:space="preserve"> </w:t>
      </w:r>
      <w:r>
        <w:rPr>
          <w:bCs/>
          <w:i/>
          <w:iCs/>
          <w:sz w:val="24"/>
          <w:szCs w:val="24"/>
        </w:rPr>
        <w:t>(Possum), Eagle Enemy Controller</w:t>
      </w:r>
      <w:r w:rsidR="00204E12">
        <w:rPr>
          <w:bCs/>
          <w:i/>
          <w:iCs/>
          <w:sz w:val="24"/>
          <w:szCs w:val="24"/>
        </w:rPr>
        <w:t xml:space="preserve"> </w:t>
      </w:r>
      <w:r>
        <w:rPr>
          <w:bCs/>
          <w:i/>
          <w:iCs/>
          <w:sz w:val="24"/>
          <w:szCs w:val="24"/>
        </w:rPr>
        <w:t xml:space="preserve">(Eagle), Buller, Health, Instructions Manager, LOS, Moving Platform Controller, Moving Platform Direction, Pickup, UI Controller, Death </w:t>
      </w:r>
      <w:r w:rsidR="00204E12">
        <w:rPr>
          <w:bCs/>
          <w:i/>
          <w:iCs/>
          <w:sz w:val="24"/>
          <w:szCs w:val="24"/>
        </w:rPr>
        <w:t>Plane</w:t>
      </w:r>
      <w:r>
        <w:rPr>
          <w:bCs/>
          <w:i/>
          <w:iCs/>
          <w:sz w:val="24"/>
          <w:szCs w:val="24"/>
        </w:rPr>
        <w:t xml:space="preserve"> Controller</w:t>
      </w:r>
      <w:r w:rsidR="00204E12">
        <w:rPr>
          <w:bCs/>
          <w:i/>
          <w:iCs/>
          <w:sz w:val="24"/>
          <w:szCs w:val="24"/>
        </w:rPr>
        <w:t>, Death Panel.</w:t>
      </w:r>
    </w:p>
    <w:p w14:paraId="08B81307" w14:textId="77777777" w:rsidR="00686D09" w:rsidRPr="005C2F0F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5C2F0F">
        <w:rPr>
          <w:b/>
          <w:sz w:val="24"/>
          <w:szCs w:val="24"/>
        </w:rPr>
        <w:t>Scoring</w:t>
      </w:r>
    </w:p>
    <w:p w14:paraId="39928AAB" w14:textId="6E9B1B9F" w:rsidR="0064260F" w:rsidRDefault="00A75F97" w:rsidP="003526CB">
      <w:pPr>
        <w:ind w:left="36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Collect all the remaining coins in game, displayed in UI to win the level.</w:t>
      </w:r>
      <w:r w:rsidR="009F663B">
        <w:rPr>
          <w:bCs/>
          <w:i/>
          <w:iCs/>
          <w:sz w:val="24"/>
          <w:szCs w:val="24"/>
        </w:rPr>
        <w:t xml:space="preserve"> If player loses all remaining health before collecting the </w:t>
      </w:r>
      <w:proofErr w:type="gramStart"/>
      <w:r w:rsidR="009F663B">
        <w:rPr>
          <w:bCs/>
          <w:i/>
          <w:iCs/>
          <w:sz w:val="24"/>
          <w:szCs w:val="24"/>
        </w:rPr>
        <w:t>coins</w:t>
      </w:r>
      <w:proofErr w:type="gramEnd"/>
      <w:r w:rsidR="009F663B">
        <w:rPr>
          <w:bCs/>
          <w:i/>
          <w:iCs/>
          <w:sz w:val="24"/>
          <w:szCs w:val="24"/>
        </w:rPr>
        <w:t xml:space="preserve"> the player loses the level and gets to retry.</w:t>
      </w:r>
    </w:p>
    <w:p w14:paraId="08B81309" w14:textId="77777777" w:rsidR="005C2F0F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Puzzles/</w:t>
      </w:r>
      <w:proofErr w:type="gramStart"/>
      <w:r w:rsidRPr="008C6B2D">
        <w:rPr>
          <w:b/>
          <w:sz w:val="24"/>
          <w:szCs w:val="24"/>
        </w:rPr>
        <w:t>Mini-games</w:t>
      </w:r>
      <w:proofErr w:type="gramEnd"/>
    </w:p>
    <w:p w14:paraId="5FD46824" w14:textId="1EEE9BD1" w:rsidR="003526CB" w:rsidRPr="003526CB" w:rsidRDefault="005A5E5A" w:rsidP="003526CB">
      <w:pPr>
        <w:ind w:left="36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None</w:t>
      </w:r>
    </w:p>
    <w:p w14:paraId="08B8130B" w14:textId="77777777" w:rsidR="00686D09" w:rsidRPr="005C2F0F" w:rsidRDefault="009F6693" w:rsidP="005C2F0F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Bonuses</w:t>
      </w:r>
    </w:p>
    <w:p w14:paraId="08B8130C" w14:textId="1C8E374B" w:rsidR="00686D09" w:rsidRPr="003526CB" w:rsidRDefault="003526CB" w:rsidP="003526CB">
      <w:pPr>
        <w:ind w:left="36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None</w:t>
      </w:r>
    </w:p>
    <w:p w14:paraId="08B8130D" w14:textId="77777777" w:rsidR="009F6693" w:rsidRPr="008C6B2D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Cheat Codes</w:t>
      </w:r>
    </w:p>
    <w:p w14:paraId="08B8130E" w14:textId="6DBB02EA" w:rsidR="00686D09" w:rsidRPr="003526CB" w:rsidRDefault="003526CB" w:rsidP="003526CB">
      <w:pPr>
        <w:ind w:left="36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>None</w:t>
      </w:r>
    </w:p>
    <w:p w14:paraId="08B8130F" w14:textId="77777777" w:rsidR="005C2F0F" w:rsidRDefault="009F6693" w:rsidP="005C2F0F">
      <w:pPr>
        <w:pStyle w:val="ListParagraph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14:paraId="08B81310" w14:textId="3C5E896F" w:rsidR="005C2F0F" w:rsidRDefault="005C2F0F" w:rsidP="005C2F0F">
      <w:pPr>
        <w:pStyle w:val="ListParagraph"/>
        <w:spacing w:after="0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sound clips)</w:t>
      </w:r>
    </w:p>
    <w:p w14:paraId="11CB4450" w14:textId="0279D60D" w:rsidR="0008214A" w:rsidRDefault="0008214A" w:rsidP="005C2F0F">
      <w:pPr>
        <w:pStyle w:val="ListParagraph"/>
        <w:spacing w:after="0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Vintage arcade classic </w:t>
      </w:r>
      <w:r w:rsidR="00BD7643">
        <w:rPr>
          <w:i/>
          <w:sz w:val="24"/>
          <w:szCs w:val="24"/>
        </w:rPr>
        <w:t xml:space="preserve">background </w:t>
      </w:r>
      <w:r>
        <w:rPr>
          <w:i/>
          <w:sz w:val="24"/>
          <w:szCs w:val="24"/>
        </w:rPr>
        <w:t>music from open</w:t>
      </w:r>
      <w:r w:rsidR="00BD7643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game</w:t>
      </w:r>
      <w:r w:rsidR="00BD7643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art.</w:t>
      </w:r>
    </w:p>
    <w:p w14:paraId="171568D9" w14:textId="77777777" w:rsidR="00BD7643" w:rsidRDefault="00BD7643" w:rsidP="005C2F0F">
      <w:pPr>
        <w:pStyle w:val="ListParagraph"/>
        <w:spacing w:after="0"/>
        <w:rPr>
          <w:i/>
          <w:sz w:val="24"/>
          <w:szCs w:val="24"/>
        </w:rPr>
      </w:pPr>
    </w:p>
    <w:p w14:paraId="76837BBA" w14:textId="1100F4CD" w:rsidR="00005F89" w:rsidRPr="0008214A" w:rsidRDefault="00BD7643" w:rsidP="00BD7643">
      <w:pPr>
        <w:ind w:left="720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Sound Effects from Unity asset store free assets for casual sounds and </w:t>
      </w:r>
      <w:proofErr w:type="gramStart"/>
      <w:r>
        <w:rPr>
          <w:bCs/>
          <w:i/>
          <w:iCs/>
          <w:sz w:val="24"/>
          <w:szCs w:val="24"/>
        </w:rPr>
        <w:t>explosion :</w:t>
      </w:r>
      <w:proofErr w:type="gramEnd"/>
      <w:r>
        <w:rPr>
          <w:bCs/>
          <w:i/>
          <w:iCs/>
          <w:sz w:val="24"/>
          <w:szCs w:val="24"/>
        </w:rPr>
        <w:t xml:space="preserve"> JUMP, Land, Enemy Fire, Player Hit, Pickup, Fire Miss, Enemy Hit</w:t>
      </w:r>
      <w:r w:rsidR="009F663B">
        <w:rPr>
          <w:bCs/>
          <w:i/>
          <w:iCs/>
          <w:sz w:val="24"/>
          <w:szCs w:val="24"/>
        </w:rPr>
        <w:t>, Button Press.</w:t>
      </w:r>
    </w:p>
    <w:p w14:paraId="08B81312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Story </w:t>
      </w:r>
      <w:r w:rsidR="003E1D34">
        <w:rPr>
          <w:b/>
          <w:sz w:val="24"/>
          <w:szCs w:val="24"/>
        </w:rPr>
        <w:t>Index</w:t>
      </w:r>
    </w:p>
    <w:p w14:paraId="08B81313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(Outline your game story here)</w:t>
      </w:r>
    </w:p>
    <w:p w14:paraId="5B42226E" w14:textId="77777777" w:rsidR="0008214A" w:rsidRPr="008C6B2D" w:rsidRDefault="0008214A" w:rsidP="00686D09">
      <w:pPr>
        <w:rPr>
          <w:b/>
          <w:sz w:val="24"/>
          <w:szCs w:val="24"/>
        </w:rPr>
      </w:pPr>
    </w:p>
    <w:p w14:paraId="08B81315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Art </w:t>
      </w:r>
      <w:r w:rsidR="005C2F0F">
        <w:rPr>
          <w:b/>
          <w:sz w:val="24"/>
          <w:szCs w:val="24"/>
        </w:rPr>
        <w:t xml:space="preserve">/ Multimedia </w:t>
      </w:r>
      <w:r w:rsidR="003E1D34">
        <w:rPr>
          <w:b/>
          <w:sz w:val="24"/>
          <w:szCs w:val="24"/>
        </w:rPr>
        <w:t>Index</w:t>
      </w:r>
    </w:p>
    <w:p w14:paraId="08B81316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 index of all your graphic and video assets here)</w:t>
      </w:r>
    </w:p>
    <w:p w14:paraId="08B81317" w14:textId="5D07F4F8" w:rsidR="00686D09" w:rsidRDefault="00BD7643" w:rsidP="00686D09">
      <w:pPr>
        <w:pStyle w:val="ListParagraph"/>
        <w:rPr>
          <w:bCs/>
          <w:i/>
          <w:iCs/>
          <w:sz w:val="24"/>
          <w:szCs w:val="24"/>
        </w:rPr>
      </w:pPr>
      <w:proofErr w:type="spellStart"/>
      <w:r>
        <w:rPr>
          <w:bCs/>
          <w:i/>
          <w:iCs/>
          <w:sz w:val="24"/>
          <w:szCs w:val="24"/>
        </w:rPr>
        <w:t>Sunnyland</w:t>
      </w:r>
      <w:proofErr w:type="spellEnd"/>
      <w:r>
        <w:rPr>
          <w:bCs/>
          <w:i/>
          <w:iCs/>
          <w:sz w:val="24"/>
          <w:szCs w:val="24"/>
        </w:rPr>
        <w:t xml:space="preserve">, </w:t>
      </w:r>
      <w:proofErr w:type="spellStart"/>
      <w:r>
        <w:rPr>
          <w:bCs/>
          <w:i/>
          <w:iCs/>
          <w:sz w:val="24"/>
          <w:szCs w:val="24"/>
        </w:rPr>
        <w:t>Sunnyland</w:t>
      </w:r>
      <w:proofErr w:type="spellEnd"/>
      <w:r>
        <w:rPr>
          <w:bCs/>
          <w:i/>
          <w:iCs/>
          <w:sz w:val="24"/>
          <w:szCs w:val="24"/>
        </w:rPr>
        <w:t xml:space="preserve"> Forest, Sunny Land Woods from Unity Asset Store.</w:t>
      </w:r>
    </w:p>
    <w:p w14:paraId="2C5DA568" w14:textId="2D05B43F" w:rsidR="0064260F" w:rsidRDefault="0064260F" w:rsidP="00686D09">
      <w:pPr>
        <w:pStyle w:val="ListParagraph"/>
        <w:rPr>
          <w:bCs/>
          <w:i/>
          <w:iCs/>
          <w:sz w:val="24"/>
          <w:szCs w:val="24"/>
        </w:rPr>
      </w:pPr>
      <w:r>
        <w:rPr>
          <w:bCs/>
          <w:i/>
          <w:iCs/>
          <w:sz w:val="24"/>
          <w:szCs w:val="24"/>
        </w:rPr>
        <w:t xml:space="preserve">Unity 2d Standard </w:t>
      </w:r>
      <w:proofErr w:type="spellStart"/>
      <w:proofErr w:type="gramStart"/>
      <w:r>
        <w:rPr>
          <w:bCs/>
          <w:i/>
          <w:iCs/>
          <w:sz w:val="24"/>
          <w:szCs w:val="24"/>
        </w:rPr>
        <w:t>Assets,</w:t>
      </w:r>
      <w:r w:rsidR="009F663B">
        <w:rPr>
          <w:bCs/>
          <w:i/>
          <w:iCs/>
          <w:sz w:val="24"/>
          <w:szCs w:val="24"/>
        </w:rPr>
        <w:t>Chiptone</w:t>
      </w:r>
      <w:proofErr w:type="spellEnd"/>
      <w:proofErr w:type="gramEnd"/>
    </w:p>
    <w:p w14:paraId="6497E9F1" w14:textId="77777777" w:rsidR="00BD7643" w:rsidRPr="008C6B2D" w:rsidRDefault="00BD7643" w:rsidP="00686D09">
      <w:pPr>
        <w:rPr>
          <w:b/>
          <w:sz w:val="24"/>
          <w:szCs w:val="24"/>
        </w:rPr>
      </w:pPr>
    </w:p>
    <w:p w14:paraId="08B81319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Design Notes</w:t>
      </w:r>
    </w:p>
    <w:p w14:paraId="08B8131A" w14:textId="77777777" w:rsidR="005C2F0F" w:rsidRP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additional design notes here)</w:t>
      </w:r>
    </w:p>
    <w:p w14:paraId="08B8131B" w14:textId="6B071A69" w:rsidR="00686D09" w:rsidRDefault="00686D09" w:rsidP="00686D09">
      <w:pPr>
        <w:rPr>
          <w:b/>
          <w:sz w:val="24"/>
          <w:szCs w:val="24"/>
        </w:rPr>
      </w:pPr>
    </w:p>
    <w:p w14:paraId="0A8D1028" w14:textId="77777777" w:rsidR="0064260F" w:rsidRPr="008C6B2D" w:rsidRDefault="0064260F" w:rsidP="00686D09">
      <w:pPr>
        <w:rPr>
          <w:b/>
          <w:sz w:val="24"/>
          <w:szCs w:val="24"/>
        </w:rPr>
      </w:pPr>
    </w:p>
    <w:p w14:paraId="08B8131C" w14:textId="77777777" w:rsidR="009F6693" w:rsidRDefault="009F6693" w:rsidP="00686D0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Future Features</w:t>
      </w:r>
    </w:p>
    <w:p w14:paraId="08B8131D" w14:textId="60B1721F" w:rsidR="005C2F0F" w:rsidRDefault="005C2F0F" w:rsidP="005C2F0F">
      <w:pPr>
        <w:pStyle w:val="ListParagraph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any future features that are planned to be implemented)</w:t>
      </w:r>
    </w:p>
    <w:p w14:paraId="1273F3D2" w14:textId="2AB2D82E" w:rsidR="0064260F" w:rsidRPr="005C2F0F" w:rsidRDefault="00BD7643" w:rsidP="005C2F0F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More levels, story elements, </w:t>
      </w:r>
      <w:r w:rsidR="00986AB5">
        <w:rPr>
          <w:i/>
          <w:sz w:val="24"/>
          <w:szCs w:val="24"/>
        </w:rPr>
        <w:t>more enemies, killing ability for player, High score System.</w:t>
      </w:r>
    </w:p>
    <w:sectPr w:rsidR="0064260F" w:rsidRPr="005C2F0F" w:rsidSect="008E601F">
      <w:headerReference w:type="even" r:id="rId25"/>
      <w:headerReference w:type="default" r:id="rId26"/>
      <w:footerReference w:type="even" r:id="rId27"/>
      <w:footerReference w:type="default" r:id="rId2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B2A7B" w14:textId="77777777" w:rsidR="008D336F" w:rsidRDefault="008D336F" w:rsidP="00C152DC">
      <w:pPr>
        <w:spacing w:after="0" w:line="240" w:lineRule="auto"/>
      </w:pPr>
      <w:r>
        <w:separator/>
      </w:r>
    </w:p>
  </w:endnote>
  <w:endnote w:type="continuationSeparator" w:id="0">
    <w:p w14:paraId="6AC818CA" w14:textId="77777777" w:rsidR="008D336F" w:rsidRDefault="008D336F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C" w14:textId="77777777"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14:paraId="08B8132D" w14:textId="77777777"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8132E" w14:textId="77777777" w:rsidR="00AA765B" w:rsidRDefault="008D336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14:paraId="08B8132F" w14:textId="77777777"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17705" w14:textId="77777777" w:rsidR="008D336F" w:rsidRDefault="008D336F" w:rsidP="00C152DC">
      <w:pPr>
        <w:spacing w:after="0" w:line="240" w:lineRule="auto"/>
      </w:pPr>
      <w:r>
        <w:separator/>
      </w:r>
    </w:p>
  </w:footnote>
  <w:footnote w:type="continuationSeparator" w:id="0">
    <w:p w14:paraId="600E5392" w14:textId="77777777" w:rsidR="008D336F" w:rsidRDefault="008D336F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552"/>
      <w:gridCol w:w="2808"/>
    </w:tblGrid>
    <w:tr w:rsidR="00C152DC" w14:paraId="08B81326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08B81324" w14:textId="768994EB"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B55C68">
                <w:rPr>
                  <w:b/>
                  <w:bCs/>
                  <w:caps/>
                  <w:sz w:val="24"/>
                  <w:szCs w:val="24"/>
                </w:rPr>
                <w:t>GAME2014-F2021-Assignment2-Part2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21-01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5" w14:textId="022B374E" w:rsidR="00C152DC" w:rsidRDefault="009C79DD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January</w:t>
              </w:r>
              <w:r w:rsidR="00041C8A">
                <w:rPr>
                  <w:color w:val="FFFFFF" w:themeColor="background1"/>
                  <w:lang w:val="en-US"/>
                </w:rPr>
                <w:t xml:space="preserve"> 1</w:t>
              </w:r>
              <w:r>
                <w:rPr>
                  <w:color w:val="FFFFFF" w:themeColor="background1"/>
                  <w:lang w:val="en-US"/>
                </w:rPr>
                <w:t>1</w:t>
              </w:r>
              <w:r w:rsidR="00041C8A">
                <w:rPr>
                  <w:color w:val="FFFFFF" w:themeColor="background1"/>
                  <w:lang w:val="en-US"/>
                </w:rPr>
                <w:t>, 20</w:t>
              </w:r>
              <w:r w:rsidR="0060518D">
                <w:rPr>
                  <w:color w:val="FFFFFF" w:themeColor="background1"/>
                  <w:lang w:val="en-US"/>
                </w:rPr>
                <w:t>2</w:t>
              </w:r>
              <w:r>
                <w:rPr>
                  <w:color w:val="FFFFFF" w:themeColor="background1"/>
                  <w:lang w:val="en-US"/>
                </w:rPr>
                <w:t>1</w:t>
              </w:r>
            </w:p>
          </w:tc>
        </w:sdtContent>
      </w:sdt>
    </w:tr>
  </w:tbl>
  <w:p w14:paraId="08B81327" w14:textId="77777777"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 w14:paraId="08B8132A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1-01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08B81328" w14:textId="1C6872C4" w:rsidR="00C152DC" w:rsidRPr="00C152DC" w:rsidRDefault="009C79DD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January 11, 2021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8B81329" w14:textId="32485D1A"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B55C68">
                <w:rPr>
                  <w:b/>
                  <w:bCs/>
                  <w:caps/>
                  <w:sz w:val="24"/>
                  <w:szCs w:val="24"/>
                </w:rPr>
                <w:t>GAME2014-F2021-Assignment2-Part2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08B8132B" w14:textId="77777777"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941C7"/>
    <w:multiLevelType w:val="hybridMultilevel"/>
    <w:tmpl w:val="077223BA"/>
    <w:lvl w:ilvl="0" w:tplc="0E54E9A6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105003"/>
    <w:multiLevelType w:val="hybridMultilevel"/>
    <w:tmpl w:val="7276A2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6B29AF"/>
    <w:multiLevelType w:val="hybridMultilevel"/>
    <w:tmpl w:val="C8E231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BC"/>
    <w:rsid w:val="00005F89"/>
    <w:rsid w:val="00021BBC"/>
    <w:rsid w:val="00023AF4"/>
    <w:rsid w:val="00041C8A"/>
    <w:rsid w:val="00080D8D"/>
    <w:rsid w:val="0008214A"/>
    <w:rsid w:val="00122522"/>
    <w:rsid w:val="00193908"/>
    <w:rsid w:val="00204E12"/>
    <w:rsid w:val="0023463F"/>
    <w:rsid w:val="00244A60"/>
    <w:rsid w:val="002F499C"/>
    <w:rsid w:val="003460CD"/>
    <w:rsid w:val="003526CB"/>
    <w:rsid w:val="003E1D34"/>
    <w:rsid w:val="003E1D56"/>
    <w:rsid w:val="00420F46"/>
    <w:rsid w:val="0048550E"/>
    <w:rsid w:val="004F2B2B"/>
    <w:rsid w:val="0052734F"/>
    <w:rsid w:val="00563A95"/>
    <w:rsid w:val="00577449"/>
    <w:rsid w:val="00580653"/>
    <w:rsid w:val="005A5E5A"/>
    <w:rsid w:val="005B29D8"/>
    <w:rsid w:val="005C2F0F"/>
    <w:rsid w:val="005D3889"/>
    <w:rsid w:val="005F6EB2"/>
    <w:rsid w:val="0060518D"/>
    <w:rsid w:val="00606688"/>
    <w:rsid w:val="0064260F"/>
    <w:rsid w:val="00665AB4"/>
    <w:rsid w:val="00686D09"/>
    <w:rsid w:val="00691022"/>
    <w:rsid w:val="006B295A"/>
    <w:rsid w:val="00714CD1"/>
    <w:rsid w:val="00744BAC"/>
    <w:rsid w:val="007D2A8E"/>
    <w:rsid w:val="007E32CE"/>
    <w:rsid w:val="00816557"/>
    <w:rsid w:val="00896B88"/>
    <w:rsid w:val="008C6B2D"/>
    <w:rsid w:val="008D336F"/>
    <w:rsid w:val="008E05F1"/>
    <w:rsid w:val="008E601F"/>
    <w:rsid w:val="008F3C94"/>
    <w:rsid w:val="009036CA"/>
    <w:rsid w:val="00951904"/>
    <w:rsid w:val="00953C99"/>
    <w:rsid w:val="00973404"/>
    <w:rsid w:val="00986AB5"/>
    <w:rsid w:val="00996533"/>
    <w:rsid w:val="009A4D42"/>
    <w:rsid w:val="009C79DD"/>
    <w:rsid w:val="009E2722"/>
    <w:rsid w:val="009E623E"/>
    <w:rsid w:val="009F3987"/>
    <w:rsid w:val="009F663B"/>
    <w:rsid w:val="009F6693"/>
    <w:rsid w:val="00A57319"/>
    <w:rsid w:val="00A75F97"/>
    <w:rsid w:val="00AA765B"/>
    <w:rsid w:val="00AD223E"/>
    <w:rsid w:val="00B11707"/>
    <w:rsid w:val="00B370CB"/>
    <w:rsid w:val="00B4059A"/>
    <w:rsid w:val="00B44FA5"/>
    <w:rsid w:val="00B55C68"/>
    <w:rsid w:val="00B92D8C"/>
    <w:rsid w:val="00BD7643"/>
    <w:rsid w:val="00BE40EF"/>
    <w:rsid w:val="00BF4089"/>
    <w:rsid w:val="00C152DC"/>
    <w:rsid w:val="00C61035"/>
    <w:rsid w:val="00C82AF8"/>
    <w:rsid w:val="00CE4604"/>
    <w:rsid w:val="00CE70CC"/>
    <w:rsid w:val="00D55E96"/>
    <w:rsid w:val="00D64330"/>
    <w:rsid w:val="00D668E0"/>
    <w:rsid w:val="00D82416"/>
    <w:rsid w:val="00DA0C02"/>
    <w:rsid w:val="00DA6FE1"/>
    <w:rsid w:val="00DE2802"/>
    <w:rsid w:val="00EA586F"/>
    <w:rsid w:val="00EB6F93"/>
    <w:rsid w:val="00F35C9E"/>
    <w:rsid w:val="00F362D0"/>
    <w:rsid w:val="00F65CD2"/>
    <w:rsid w:val="00FB410F"/>
    <w:rsid w:val="00FF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B812A9"/>
  <w15:docId w15:val="{A49AFFD5-3643-4138-AD0C-5A9BDBC03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5190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table" w:styleId="TableGrid">
    <w:name w:val="Table Grid"/>
    <w:basedOn w:val="TableNormal"/>
    <w:uiPriority w:val="59"/>
    <w:rsid w:val="00B44F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E05F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05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05F1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51904"/>
    <w:rPr>
      <w:rFonts w:ascii="Times New Roman" w:eastAsia="Times New Roman" w:hAnsi="Times New Roman" w:cs="Times New Roman"/>
      <w:b/>
      <w:bCs/>
      <w:sz w:val="36"/>
      <w:szCs w:val="36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337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48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0405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4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00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42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4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5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17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27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3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3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58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22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558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776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0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tiff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figma.com/proto/2smw2HbY1NWBJ642Feomd2/Untitled?node-id=2%3A2&amp;scaling=scale-down&amp;page-id=0%3A1&amp;starting-point-node-id=10%3A3&amp;show-proto-sidebar=1" TargetMode="External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2021-01-11T00:00:00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8FF1E8F-6D6D-4061-9234-1809D01FE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1701</TotalTime>
  <Pages>13</Pages>
  <Words>1130</Words>
  <Characters>6444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GAME2014-F2021-Assignment2-Part2</vt:lpstr>
    </vt:vector>
  </TitlesOfParts>
  <Company>AA Games</Company>
  <LinksUpToDate>false</LinksUpToDate>
  <CharactersWithSpaces>7559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GAME2014-F2021-Assignment2-Part2</dc:title>
  <dc:subject>Jinxx</dc:subject>
  <dc:creator>[Amer Ali Mohammed]</dc:creator>
  <cp:lastModifiedBy>Aamer Ali</cp:lastModifiedBy>
  <cp:revision>19</cp:revision>
  <dcterms:created xsi:type="dcterms:W3CDTF">2021-12-02T19:06:00Z</dcterms:created>
  <dcterms:modified xsi:type="dcterms:W3CDTF">2021-12-13T23:42:00Z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